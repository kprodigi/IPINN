
<file path=[Content_Types].xml><?xml version="1.0" encoding="utf-8"?>
<Types xmlns="http://schemas.openxmlformats.org/package/2006/content-types">
  <Default Extension="bin" ContentType="application/vnd.ms-word.attachedToolbars"/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67879" w14:textId="6373977A" w:rsidR="00F56C20" w:rsidRPr="00F56C20" w:rsidRDefault="006F1EE4" w:rsidP="00F56C20">
      <w:pPr>
        <w:pStyle w:val="Els-Title"/>
        <w:rPr>
          <w:sz w:val="34"/>
          <w:szCs w:val="34"/>
        </w:rPr>
      </w:pPr>
      <w:bookmarkStart w:id="0" w:name="_Hlk38989236"/>
      <w:r>
        <w:rPr>
          <w:sz w:val="34"/>
          <w:szCs w:val="34"/>
        </w:rPr>
        <w:t>PRODIGI Paper Template</w:t>
      </w:r>
    </w:p>
    <w:p w14:paraId="6F2F2292" w14:textId="77777777" w:rsidR="00F56C20" w:rsidRPr="006B012F" w:rsidRDefault="00F56C20" w:rsidP="00F56C20">
      <w:pPr>
        <w:pStyle w:val="Els-Author"/>
        <w:rPr>
          <w:sz w:val="24"/>
          <w:vertAlign w:val="superscript"/>
        </w:rPr>
      </w:pPr>
      <w:bookmarkStart w:id="1" w:name="_Hlk131083328"/>
      <w:r>
        <w:rPr>
          <w:sz w:val="24"/>
        </w:rPr>
        <w:t xml:space="preserve">Nahid Sarker </w:t>
      </w:r>
      <w:r w:rsidRPr="00C2783C">
        <w:rPr>
          <w:sz w:val="24"/>
          <w:vertAlign w:val="superscript"/>
        </w:rPr>
        <w:t>a</w:t>
      </w:r>
      <w:r>
        <w:rPr>
          <w:sz w:val="24"/>
        </w:rPr>
        <w:t xml:space="preserve">, </w:t>
      </w:r>
      <w:r w:rsidRPr="006B012F">
        <w:rPr>
          <w:sz w:val="24"/>
        </w:rPr>
        <w:t>Monzure-Khoda Kazi</w:t>
      </w:r>
      <w:r w:rsidRPr="004954E4">
        <w:rPr>
          <w:sz w:val="24"/>
          <w:vertAlign w:val="superscript"/>
        </w:rPr>
        <w:t xml:space="preserve"> </w:t>
      </w:r>
      <w:r>
        <w:rPr>
          <w:sz w:val="24"/>
          <w:vertAlign w:val="superscript"/>
        </w:rPr>
        <w:t>a,</w:t>
      </w:r>
      <w:r w:rsidRPr="006B012F">
        <w:rPr>
          <w:sz w:val="24"/>
          <w:vertAlign w:val="superscript"/>
        </w:rPr>
        <w:t>*</w:t>
      </w:r>
    </w:p>
    <w:p w14:paraId="087F47AF" w14:textId="49680A81" w:rsidR="00912A91" w:rsidRDefault="00F56C20" w:rsidP="00F56C20">
      <w:pPr>
        <w:pStyle w:val="Els-Affiliation"/>
        <w:spacing w:after="240" w:line="276" w:lineRule="auto"/>
        <w:rPr>
          <w:sz w:val="20"/>
          <w:szCs w:val="22"/>
        </w:rPr>
      </w:pPr>
      <w:r w:rsidRPr="00D35695">
        <w:rPr>
          <w:sz w:val="20"/>
          <w:szCs w:val="22"/>
          <w:vertAlign w:val="superscript"/>
        </w:rPr>
        <w:t>a</w:t>
      </w:r>
      <w:r>
        <w:t xml:space="preserve"> </w:t>
      </w:r>
      <w:r w:rsidRPr="00912A91">
        <w:rPr>
          <w:sz w:val="20"/>
          <w:szCs w:val="22"/>
        </w:rPr>
        <w:t>Karen M. Swindler Department of Chemical and Biological Engineering</w:t>
      </w:r>
      <w:r>
        <w:rPr>
          <w:sz w:val="20"/>
          <w:szCs w:val="22"/>
        </w:rPr>
        <w:t>,</w:t>
      </w:r>
      <w:r w:rsidRPr="00912A91">
        <w:rPr>
          <w:sz w:val="20"/>
          <w:szCs w:val="22"/>
        </w:rPr>
        <w:t xml:space="preserve"> South Dakota School of Mines and Technology, Rapid City, SD, 57701, </w:t>
      </w:r>
      <w:r>
        <w:rPr>
          <w:sz w:val="20"/>
          <w:szCs w:val="22"/>
        </w:rPr>
        <w:t>USA</w:t>
      </w:r>
    </w:p>
    <w:bookmarkEnd w:id="0"/>
    <w:bookmarkEnd w:id="1"/>
    <w:p w14:paraId="1C60DE67" w14:textId="1B65F5E5" w:rsidR="0029773D" w:rsidRPr="00D35695" w:rsidRDefault="0029773D" w:rsidP="007879D5">
      <w:pPr>
        <w:pStyle w:val="Els-Abstract-head"/>
        <w:spacing w:after="120"/>
        <w:rPr>
          <w:sz w:val="24"/>
          <w:szCs w:val="22"/>
        </w:rPr>
      </w:pPr>
      <w:r w:rsidRPr="00D35695">
        <w:rPr>
          <w:sz w:val="24"/>
          <w:szCs w:val="22"/>
        </w:rPr>
        <w:t>Abstract</w:t>
      </w:r>
    </w:p>
    <w:p w14:paraId="3FBA2689" w14:textId="673279F6" w:rsidR="003D24C9" w:rsidRDefault="00EB089E" w:rsidP="00876240">
      <w:bookmarkStart w:id="2" w:name="_Hlk47538067"/>
      <w:r w:rsidRPr="00EB089E">
        <w:t xml:space="preserve">This study </w:t>
      </w:r>
      <w:r w:rsidR="00A07FAE" w:rsidRPr="00EB089E">
        <w:t>employs.</w:t>
      </w:r>
      <w:r w:rsidR="008B1B6C" w:rsidRPr="008B1B6C">
        <w:t xml:space="preserve"> </w:t>
      </w:r>
    </w:p>
    <w:p w14:paraId="42747261" w14:textId="572011ED" w:rsidR="00005086" w:rsidRDefault="006571AD" w:rsidP="00876240">
      <w:pPr>
        <w:pStyle w:val="Els-keywords"/>
        <w:pBdr>
          <w:bottom w:val="single" w:sz="4" w:space="12" w:color="auto"/>
        </w:pBdr>
        <w:spacing w:before="120" w:after="120" w:line="276" w:lineRule="auto"/>
        <w:jc w:val="both"/>
        <w:rPr>
          <w:sz w:val="24"/>
          <w:szCs w:val="22"/>
        </w:rPr>
      </w:pPr>
      <w:r w:rsidRPr="00D35695">
        <w:rPr>
          <w:i/>
          <w:sz w:val="24"/>
          <w:szCs w:val="22"/>
        </w:rPr>
        <w:t>Keywords:</w:t>
      </w:r>
      <w:r w:rsidR="001C7D66" w:rsidRPr="00D35695">
        <w:rPr>
          <w:sz w:val="24"/>
          <w:szCs w:val="22"/>
        </w:rPr>
        <w:t xml:space="preserve"> </w:t>
      </w:r>
      <w:r w:rsidR="00D065DD" w:rsidRPr="00D35695">
        <w:rPr>
          <w:sz w:val="24"/>
          <w:szCs w:val="22"/>
        </w:rPr>
        <w:t>.</w:t>
      </w:r>
    </w:p>
    <w:p w14:paraId="1217ACD0" w14:textId="1BA760FE" w:rsidR="002A1CF4" w:rsidRPr="00CD593D" w:rsidRDefault="002A1CF4" w:rsidP="002A1CF4">
      <w:pPr>
        <w:pStyle w:val="Els-footnote"/>
        <w:ind w:firstLine="0"/>
        <w:rPr>
          <w:sz w:val="20"/>
        </w:rPr>
      </w:pPr>
      <w:r w:rsidRPr="00CD593D">
        <w:rPr>
          <w:sz w:val="20"/>
        </w:rPr>
        <w:t xml:space="preserve">* Corresponding author. </w:t>
      </w:r>
    </w:p>
    <w:p w14:paraId="56CDA3EC" w14:textId="278450CD" w:rsidR="00A436EB" w:rsidRPr="00CD593D" w:rsidRDefault="00F56C20" w:rsidP="00F56C20">
      <w:r w:rsidRPr="00CD593D">
        <w:rPr>
          <w:i/>
          <w:iCs/>
          <w:sz w:val="20"/>
          <w:szCs w:val="20"/>
        </w:rPr>
        <w:t>E-mail</w:t>
      </w:r>
      <w:r w:rsidRPr="00CD593D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Pr="00C26823">
        <w:rPr>
          <w:sz w:val="20"/>
          <w:szCs w:val="20"/>
        </w:rPr>
        <w:t>Kazi.Khoda@sdsmt.edu</w:t>
      </w:r>
      <w:r w:rsidRPr="00CD593D">
        <w:rPr>
          <w:sz w:val="20"/>
          <w:szCs w:val="20"/>
        </w:rPr>
        <w:t xml:space="preserve"> (</w:t>
      </w:r>
      <w:r w:rsidRPr="00C26823">
        <w:rPr>
          <w:sz w:val="20"/>
          <w:szCs w:val="20"/>
        </w:rPr>
        <w:t>Monzure-Khoda Kazi</w:t>
      </w:r>
      <w:r w:rsidRPr="00CD593D">
        <w:rPr>
          <w:sz w:val="20"/>
          <w:szCs w:val="20"/>
        </w:rPr>
        <w:t xml:space="preserve">), </w:t>
      </w:r>
      <w:r w:rsidRPr="00DB5346">
        <w:rPr>
          <w:i/>
          <w:iCs/>
          <w:sz w:val="20"/>
          <w:szCs w:val="20"/>
        </w:rPr>
        <w:t>Phone:</w:t>
      </w:r>
      <w:r w:rsidRPr="00CD593D">
        <w:rPr>
          <w:sz w:val="20"/>
          <w:szCs w:val="20"/>
        </w:rPr>
        <w:t xml:space="preserve"> +1 979 </w:t>
      </w:r>
      <w:r>
        <w:rPr>
          <w:sz w:val="20"/>
          <w:szCs w:val="20"/>
        </w:rPr>
        <w:t>721 0640.</w:t>
      </w:r>
    </w:p>
    <w:p w14:paraId="1D5A8586" w14:textId="2763C11C" w:rsidR="00546D1E" w:rsidRPr="00D35695" w:rsidRDefault="00F42B54" w:rsidP="00EE5F72">
      <w:pPr>
        <w:pStyle w:val="Heading1"/>
      </w:pPr>
      <w:bookmarkStart w:id="3" w:name="_Ref43836037"/>
      <w:bookmarkEnd w:id="2"/>
      <w:r w:rsidRPr="00D35695">
        <w:t>Introduction</w:t>
      </w:r>
      <w:bookmarkEnd w:id="3"/>
    </w:p>
    <w:p w14:paraId="03BAF499" w14:textId="194B94F2" w:rsidR="002C3F6F" w:rsidRDefault="002C3F6F" w:rsidP="00A911FA">
      <w:bookmarkStart w:id="4" w:name="_Hlk110865836"/>
    </w:p>
    <w:p w14:paraId="6945501D" w14:textId="13ECB7AA" w:rsidR="009610AA" w:rsidRPr="00EE5F72" w:rsidRDefault="00F0340D" w:rsidP="00F0340D">
      <w:pPr>
        <w:pStyle w:val="Heading1"/>
      </w:pPr>
      <w:r w:rsidRPr="00F0340D">
        <w:t xml:space="preserve">Literature </w:t>
      </w:r>
      <w:r>
        <w:t>r</w:t>
      </w:r>
      <w:r w:rsidRPr="00F0340D">
        <w:t>eview</w:t>
      </w:r>
    </w:p>
    <w:p w14:paraId="51AB86AA" w14:textId="7391FA1A" w:rsidR="001B2D1D" w:rsidRDefault="001B2D1D" w:rsidP="001B2D1D">
      <w:pPr>
        <w:pStyle w:val="Heading2"/>
      </w:pPr>
      <w:r>
        <w:t>Green hydrogen production technologies</w:t>
      </w:r>
    </w:p>
    <w:p w14:paraId="3C5A0173" w14:textId="039DD9F7" w:rsidR="001B2D1D" w:rsidRDefault="001B2D1D" w:rsidP="001B2D1D">
      <w:pPr>
        <w:pStyle w:val="NormalWeb"/>
        <w:spacing w:before="120" w:beforeAutospacing="0" w:after="120" w:afterAutospacing="0"/>
      </w:pPr>
      <w:r>
        <w:t>.</w:t>
      </w:r>
    </w:p>
    <w:p w14:paraId="63F65C83" w14:textId="618F18CA" w:rsidR="001B2D1D" w:rsidRDefault="001B2D1D" w:rsidP="001B2D1D">
      <w:pPr>
        <w:pStyle w:val="Heading2"/>
      </w:pPr>
      <w:r>
        <w:t>Operability in process design and optimization</w:t>
      </w:r>
    </w:p>
    <w:p w14:paraId="7D47EF38" w14:textId="59BF883C" w:rsidR="001B2D1D" w:rsidRDefault="001B2D1D" w:rsidP="001B2D1D">
      <w:pPr>
        <w:pStyle w:val="NormalWeb"/>
        <w:spacing w:before="120" w:beforeAutospacing="0" w:after="120" w:afterAutospacing="0"/>
      </w:pPr>
      <w:r>
        <w:t>.</w:t>
      </w:r>
    </w:p>
    <w:p w14:paraId="4BB12B2F" w14:textId="2024CA8E" w:rsidR="001B2D1D" w:rsidRDefault="001B2D1D" w:rsidP="001B2D1D">
      <w:pPr>
        <w:pStyle w:val="Heading2"/>
      </w:pPr>
      <w:r>
        <w:t>Power scheduling for hydrogen production</w:t>
      </w:r>
    </w:p>
    <w:p w14:paraId="66D27D05" w14:textId="23DA45C8" w:rsidR="001B2D1D" w:rsidRDefault="001B2D1D" w:rsidP="001B2D1D">
      <w:pPr>
        <w:pStyle w:val="NormalWeb"/>
        <w:spacing w:before="120" w:beforeAutospacing="0" w:after="120" w:afterAutospacing="0"/>
      </w:pPr>
      <w:r>
        <w:t>.</w:t>
      </w:r>
    </w:p>
    <w:p w14:paraId="34130594" w14:textId="49B398D5" w:rsidR="001B2D1D" w:rsidRDefault="001B2D1D" w:rsidP="001B2D1D">
      <w:pPr>
        <w:pStyle w:val="Heading2"/>
      </w:pPr>
      <w:r>
        <w:t>Statewide hydrogen production studies</w:t>
      </w:r>
    </w:p>
    <w:p w14:paraId="56E7016E" w14:textId="07B3D749" w:rsidR="00F0340D" w:rsidRDefault="001B2D1D" w:rsidP="001B2D1D">
      <w:pPr>
        <w:pStyle w:val="NormalWeb"/>
        <w:spacing w:before="120" w:beforeAutospacing="0" w:after="120" w:afterAutospacing="0"/>
      </w:pPr>
      <w:r>
        <w:t>.</w:t>
      </w:r>
    </w:p>
    <w:p w14:paraId="68B57802" w14:textId="4D06375A" w:rsidR="00467FE7" w:rsidRPr="00467FE7" w:rsidRDefault="00F0340D" w:rsidP="00F0340D">
      <w:pPr>
        <w:pStyle w:val="Heading1"/>
      </w:pPr>
      <w:r>
        <w:t>Methodology</w:t>
      </w:r>
    </w:p>
    <w:p w14:paraId="1ACDBF3A" w14:textId="08C435C1" w:rsidR="00B33E28" w:rsidRDefault="00F0340D" w:rsidP="00B33E28">
      <w:pPr>
        <w:pStyle w:val="Heading2"/>
      </w:pPr>
      <w:r>
        <w:t>Problem formulation</w:t>
      </w:r>
    </w:p>
    <w:p w14:paraId="2B87362B" w14:textId="1956C5E4" w:rsidR="001F472C" w:rsidRPr="001F472C" w:rsidRDefault="001F472C" w:rsidP="001F472C">
      <w:r w:rsidRPr="001F472C">
        <w:t>.</w:t>
      </w:r>
    </w:p>
    <w:p w14:paraId="4D81DD68" w14:textId="5A81522C" w:rsidR="00714BED" w:rsidRDefault="00F0340D" w:rsidP="00B33E28">
      <w:pPr>
        <w:pStyle w:val="Heading2"/>
      </w:pPr>
      <w:r>
        <w:t>Model development</w:t>
      </w:r>
    </w:p>
    <w:p w14:paraId="7C3F904F" w14:textId="30F28269" w:rsidR="003F40B4" w:rsidRPr="003F40B4" w:rsidRDefault="00314967" w:rsidP="003F40B4">
      <w:pPr>
        <w:rPr>
          <w:szCs w:val="24"/>
        </w:rPr>
      </w:pPr>
      <w:r w:rsidRPr="0035771E">
        <w:rPr>
          <w:szCs w:val="24"/>
        </w:rPr>
        <w:t>.</w:t>
      </w:r>
    </w:p>
    <w:p w14:paraId="4C5C0376" w14:textId="041AB669" w:rsidR="00BA5C5C" w:rsidRPr="000471DC" w:rsidRDefault="00BA5C5C" w:rsidP="000471DC">
      <w:pPr>
        <w:pStyle w:val="Heading3"/>
      </w:pPr>
      <w:r w:rsidRPr="000471DC">
        <w:rPr>
          <w:rStyle w:val="Strong"/>
          <w:b w:val="0"/>
          <w:bCs w:val="0"/>
        </w:rPr>
        <w:t xml:space="preserve">Energy </w:t>
      </w:r>
      <w:r w:rsidR="000471DC">
        <w:rPr>
          <w:rStyle w:val="Strong"/>
          <w:b w:val="0"/>
          <w:bCs w:val="0"/>
        </w:rPr>
        <w:t>b</w:t>
      </w:r>
      <w:r w:rsidRPr="000471DC">
        <w:rPr>
          <w:rStyle w:val="Strong"/>
          <w:b w:val="0"/>
          <w:bCs w:val="0"/>
        </w:rPr>
        <w:t xml:space="preserve">alance </w:t>
      </w:r>
      <w:r w:rsidR="000471DC">
        <w:rPr>
          <w:rStyle w:val="Strong"/>
          <w:b w:val="0"/>
          <w:bCs w:val="0"/>
        </w:rPr>
        <w:t>e</w:t>
      </w:r>
      <w:r w:rsidRPr="000471DC">
        <w:rPr>
          <w:rStyle w:val="Strong"/>
          <w:b w:val="0"/>
          <w:bCs w:val="0"/>
        </w:rPr>
        <w:t>quations</w:t>
      </w:r>
    </w:p>
    <w:p w14:paraId="646E60D2" w14:textId="704B86B5" w:rsidR="00B33E28" w:rsidRDefault="00314967" w:rsidP="00B33E28">
      <w:pPr>
        <w:rPr>
          <w:szCs w:val="24"/>
        </w:rPr>
      </w:pPr>
      <w:r w:rsidRPr="00A55953">
        <w:rPr>
          <w:szCs w:val="24"/>
        </w:rPr>
        <w:t>.</w:t>
      </w:r>
    </w:p>
    <w:p w14:paraId="01EBD7F2" w14:textId="1A68C09C" w:rsidR="00314967" w:rsidRPr="00CE4B53" w:rsidRDefault="00314967" w:rsidP="000471DC">
      <w:pPr>
        <w:pStyle w:val="Heading3"/>
      </w:pPr>
      <w:r w:rsidRPr="00CE4B53">
        <w:t xml:space="preserve">Hydrogen </w:t>
      </w:r>
      <w:r w:rsidR="000471DC">
        <w:t>b</w:t>
      </w:r>
      <w:r w:rsidRPr="00CE4B53">
        <w:t xml:space="preserve">alance </w:t>
      </w:r>
      <w:r w:rsidR="000471DC">
        <w:t>e</w:t>
      </w:r>
      <w:r w:rsidRPr="00CE4B53">
        <w:t>quations</w:t>
      </w:r>
    </w:p>
    <w:p w14:paraId="371E2F6E" w14:textId="089A63E9" w:rsidR="00314967" w:rsidRPr="00A55953" w:rsidRDefault="00314967" w:rsidP="003B2087">
      <w:pPr>
        <w:spacing w:before="120"/>
        <w:rPr>
          <w:szCs w:val="24"/>
        </w:rPr>
      </w:pPr>
      <w:r w:rsidRPr="00A55953">
        <w:rPr>
          <w:szCs w:val="24"/>
        </w:rPr>
        <w:t>.</w:t>
      </w:r>
    </w:p>
    <w:p w14:paraId="1C0E716B" w14:textId="3C14D534" w:rsidR="00314967" w:rsidRPr="008B1271" w:rsidRDefault="00314967" w:rsidP="000471DC">
      <w:pPr>
        <w:pStyle w:val="Heading3"/>
      </w:pPr>
      <w:r w:rsidRPr="008B1271">
        <w:t xml:space="preserve">Renewable </w:t>
      </w:r>
      <w:r w:rsidR="000471DC">
        <w:t>e</w:t>
      </w:r>
      <w:r w:rsidRPr="008B1271">
        <w:t xml:space="preserve">nergy </w:t>
      </w:r>
      <w:r w:rsidR="000471DC">
        <w:t>g</w:t>
      </w:r>
      <w:r w:rsidRPr="008B1271">
        <w:t>eneration</w:t>
      </w:r>
    </w:p>
    <w:p w14:paraId="035AD6FD" w14:textId="5F56EE79" w:rsidR="00C22088" w:rsidRPr="008B1271" w:rsidRDefault="00314967" w:rsidP="005D4461">
      <w:pPr>
        <w:spacing w:after="160"/>
        <w:rPr>
          <w:szCs w:val="24"/>
        </w:rPr>
      </w:pPr>
      <w:r w:rsidRPr="008B1271">
        <w:rPr>
          <w:szCs w:val="24"/>
        </w:rPr>
        <w:t>.</w:t>
      </w:r>
      <w:r w:rsidR="00C22088">
        <w:rPr>
          <w:szCs w:val="24"/>
        </w:rPr>
        <w:t xml:space="preserve"> </w:t>
      </w:r>
    </w:p>
    <w:p w14:paraId="6F87E019" w14:textId="2449C430" w:rsidR="00314967" w:rsidRPr="00C6223F" w:rsidRDefault="00314967" w:rsidP="000471DC">
      <w:pPr>
        <w:pStyle w:val="Heading3"/>
      </w:pPr>
      <w:proofErr w:type="spellStart"/>
      <w:r w:rsidRPr="00C6223F">
        <w:t>Electrolyzer</w:t>
      </w:r>
      <w:proofErr w:type="spellEnd"/>
      <w:r w:rsidRPr="00C6223F">
        <w:t xml:space="preserve"> and </w:t>
      </w:r>
      <w:r w:rsidR="000471DC">
        <w:t>c</w:t>
      </w:r>
      <w:r w:rsidRPr="00C6223F">
        <w:t xml:space="preserve">ompressor </w:t>
      </w:r>
      <w:r w:rsidR="000471DC">
        <w:t>o</w:t>
      </w:r>
      <w:r w:rsidRPr="00C6223F">
        <w:t>perations</w:t>
      </w:r>
    </w:p>
    <w:p w14:paraId="770CB991" w14:textId="793F4931" w:rsidR="00314967" w:rsidRDefault="00314967" w:rsidP="00314967">
      <w:pPr>
        <w:rPr>
          <w:szCs w:val="24"/>
        </w:rPr>
      </w:pPr>
      <w:r w:rsidRPr="00A55953">
        <w:rPr>
          <w:szCs w:val="24"/>
        </w:rPr>
        <w:t>.</w:t>
      </w:r>
    </w:p>
    <w:p w14:paraId="14819256" w14:textId="1766B500" w:rsidR="00CC2C11" w:rsidRPr="00C6223F" w:rsidRDefault="00CC2C11" w:rsidP="00CC2C11">
      <w:pPr>
        <w:pStyle w:val="Heading3"/>
      </w:pPr>
      <w:r>
        <w:lastRenderedPageBreak/>
        <w:t>Energy storage</w:t>
      </w:r>
    </w:p>
    <w:p w14:paraId="520EE63E" w14:textId="77777777" w:rsidR="00E23ECB" w:rsidRPr="00A55953" w:rsidRDefault="00E23ECB" w:rsidP="00CC2C11">
      <w:pPr>
        <w:ind w:firstLine="0"/>
        <w:rPr>
          <w:szCs w:val="24"/>
        </w:rPr>
      </w:pPr>
    </w:p>
    <w:p w14:paraId="3E37E8E9" w14:textId="2E403075" w:rsidR="00314967" w:rsidRPr="00852005" w:rsidRDefault="00314967" w:rsidP="000471DC">
      <w:pPr>
        <w:pStyle w:val="Heading3"/>
      </w:pPr>
      <w:r w:rsidRPr="00852005">
        <w:t xml:space="preserve">Cost </w:t>
      </w:r>
      <w:r w:rsidR="000471DC">
        <w:t>e</w:t>
      </w:r>
      <w:r w:rsidRPr="00852005">
        <w:t>quations</w:t>
      </w:r>
    </w:p>
    <w:p w14:paraId="6D89EF1F" w14:textId="406F50F8" w:rsidR="00C22088" w:rsidRPr="00314967" w:rsidRDefault="00C22088" w:rsidP="00C22088">
      <w:pPr>
        <w:rPr>
          <w:szCs w:val="24"/>
        </w:rPr>
      </w:pPr>
    </w:p>
    <w:p w14:paraId="2D5C14FF" w14:textId="618E7011" w:rsidR="00314967" w:rsidRPr="00A55953" w:rsidRDefault="00314967" w:rsidP="00314967">
      <w:pPr>
        <w:pStyle w:val="Heading2"/>
      </w:pPr>
      <w:r w:rsidRPr="00A55953">
        <w:t xml:space="preserve">Challenges in </w:t>
      </w:r>
      <w:r w:rsidR="000471DC">
        <w:t>s</w:t>
      </w:r>
      <w:r w:rsidRPr="00A55953">
        <w:t xml:space="preserve">olving the </w:t>
      </w:r>
      <w:r w:rsidR="000471DC">
        <w:t>o</w:t>
      </w:r>
      <w:r w:rsidRPr="00A55953">
        <w:t xml:space="preserve">ptimization </w:t>
      </w:r>
      <w:r w:rsidR="000471DC">
        <w:t>p</w:t>
      </w:r>
      <w:r w:rsidRPr="00A55953">
        <w:t>roblem</w:t>
      </w:r>
    </w:p>
    <w:p w14:paraId="6ADAF330" w14:textId="09821D87" w:rsidR="00314967" w:rsidRPr="00314967" w:rsidRDefault="00314967" w:rsidP="00314967">
      <w:pPr>
        <w:rPr>
          <w:szCs w:val="24"/>
        </w:rPr>
      </w:pPr>
      <w:r w:rsidRPr="00A55953">
        <w:rPr>
          <w:szCs w:val="24"/>
        </w:rPr>
        <w:t>.</w:t>
      </w:r>
    </w:p>
    <w:p w14:paraId="7BE45ECD" w14:textId="25C184F5" w:rsidR="00F0340D" w:rsidRDefault="00F0340D" w:rsidP="00F0340D">
      <w:pPr>
        <w:pStyle w:val="Heading2"/>
      </w:pPr>
      <w:r>
        <w:t>Data collection and inputs</w:t>
      </w:r>
    </w:p>
    <w:p w14:paraId="05562DB8" w14:textId="5FB378F1" w:rsidR="00660FA7" w:rsidRDefault="00660FA7" w:rsidP="00660FA7">
      <w:pPr>
        <w:pStyle w:val="NormalWeb"/>
        <w:spacing w:before="0" w:beforeAutospacing="0" w:after="120" w:afterAutospacing="0"/>
      </w:pPr>
      <w:r>
        <w:t>.</w:t>
      </w:r>
    </w:p>
    <w:bookmarkEnd w:id="4"/>
    <w:p w14:paraId="5F75D6B8" w14:textId="465B52C9" w:rsidR="00714BED" w:rsidRDefault="00F0340D" w:rsidP="00F0340D">
      <w:pPr>
        <w:pStyle w:val="Heading2"/>
      </w:pPr>
      <w:r>
        <w:t>Optimization approach</w:t>
      </w:r>
    </w:p>
    <w:p w14:paraId="735E9E6E" w14:textId="03339889" w:rsidR="00660FA7" w:rsidRDefault="00660FA7" w:rsidP="00660FA7">
      <w:r>
        <w:t>.</w:t>
      </w:r>
    </w:p>
    <w:p w14:paraId="491282A4" w14:textId="6B8D2888" w:rsidR="00890635" w:rsidRPr="0038719E" w:rsidRDefault="00890635" w:rsidP="00890635">
      <w:pPr>
        <w:pStyle w:val="Heading1"/>
      </w:pPr>
      <w:r>
        <w:t xml:space="preserve">Results and </w:t>
      </w:r>
      <w:r w:rsidR="00F0340D">
        <w:t>d</w:t>
      </w:r>
      <w:r>
        <w:t>iscussions</w:t>
      </w:r>
    </w:p>
    <w:p w14:paraId="5C8D1C0A" w14:textId="50B4E657" w:rsidR="00756A01" w:rsidRDefault="00F0340D" w:rsidP="00756A01">
      <w:pPr>
        <w:pStyle w:val="Heading2"/>
      </w:pPr>
      <w:r>
        <w:t>Optimal design and scheduling outcomes</w:t>
      </w:r>
    </w:p>
    <w:p w14:paraId="6B275772" w14:textId="77777777" w:rsidR="00F0340D" w:rsidRDefault="00F0340D" w:rsidP="00F0340D">
      <w:r>
        <w:t>text here.</w:t>
      </w:r>
    </w:p>
    <w:p w14:paraId="3F2557CD" w14:textId="77777777" w:rsidR="00F0340D" w:rsidRDefault="00F0340D" w:rsidP="00F0340D">
      <w:pPr>
        <w:pStyle w:val="Heading2"/>
      </w:pPr>
      <w:r>
        <w:t>Cost analysis</w:t>
      </w:r>
    </w:p>
    <w:p w14:paraId="255369A5" w14:textId="77777777" w:rsidR="00F0340D" w:rsidRDefault="00F0340D" w:rsidP="00F0340D">
      <w:r>
        <w:t>Text here.</w:t>
      </w:r>
    </w:p>
    <w:p w14:paraId="3C23AF40" w14:textId="77777777" w:rsidR="00F0340D" w:rsidRDefault="00F0340D" w:rsidP="00F0340D">
      <w:pPr>
        <w:pStyle w:val="Heading2"/>
      </w:pPr>
      <w:r>
        <w:t>Operability and flexibility</w:t>
      </w:r>
    </w:p>
    <w:p w14:paraId="68BD2A2B" w14:textId="0F71C486" w:rsidR="00756A01" w:rsidRDefault="00F0340D" w:rsidP="00F0340D">
      <w:r>
        <w:t>Text here.</w:t>
      </w:r>
    </w:p>
    <w:p w14:paraId="2467CF87" w14:textId="77986FF1" w:rsidR="002C4325" w:rsidRPr="00D35695" w:rsidRDefault="002C4325" w:rsidP="00EE5F72">
      <w:pPr>
        <w:pStyle w:val="Heading1"/>
      </w:pPr>
      <w:bookmarkStart w:id="5" w:name="_Ref43836217"/>
      <w:r w:rsidRPr="00D35695">
        <w:t>Conclu</w:t>
      </w:r>
      <w:bookmarkEnd w:id="5"/>
      <w:r w:rsidR="0005418B">
        <w:t>sion</w:t>
      </w:r>
      <w:r w:rsidR="000E0507" w:rsidRPr="00D35695">
        <w:t xml:space="preserve"> </w:t>
      </w:r>
    </w:p>
    <w:p w14:paraId="3DEC2890" w14:textId="4071663E" w:rsidR="00756A01" w:rsidRDefault="008A519C" w:rsidP="008A519C">
      <w:r>
        <w:t>Text here</w:t>
      </w:r>
      <w:r w:rsidR="00756A01">
        <w:t>.</w:t>
      </w:r>
    </w:p>
    <w:p w14:paraId="5D963AB4" w14:textId="77777777" w:rsidR="00714BED" w:rsidRDefault="00714BED" w:rsidP="00714BED">
      <w:pPr>
        <w:ind w:firstLine="0"/>
      </w:pPr>
    </w:p>
    <w:p w14:paraId="7AED0B00" w14:textId="7FF2F31E" w:rsidR="005D3D46" w:rsidRPr="004C684E" w:rsidRDefault="005D3D46" w:rsidP="004C684E">
      <w:pPr>
        <w:ind w:firstLine="0"/>
        <w:rPr>
          <w:i/>
          <w:iCs/>
        </w:rPr>
      </w:pPr>
      <w:r w:rsidRPr="004C684E">
        <w:rPr>
          <w:i/>
          <w:iCs/>
        </w:rPr>
        <w:t>Appendix</w:t>
      </w:r>
    </w:p>
    <w:p w14:paraId="29B861D5" w14:textId="7868FAB4" w:rsidR="005D3D46" w:rsidRDefault="00756A01" w:rsidP="00065FB5">
      <w:pPr>
        <w:rPr>
          <w:iCs/>
        </w:rPr>
      </w:pPr>
      <w:r w:rsidRPr="00756A01">
        <w:t xml:space="preserve">Additional technical details, code snippets, or datasets used in the study. </w:t>
      </w:r>
    </w:p>
    <w:p w14:paraId="2BB3E7F2" w14:textId="12A25E46" w:rsidR="00890635" w:rsidRPr="00D35695" w:rsidRDefault="00890635" w:rsidP="00890635">
      <w:pPr>
        <w:pStyle w:val="Heading1"/>
        <w:numPr>
          <w:ilvl w:val="0"/>
          <w:numId w:val="0"/>
        </w:numPr>
      </w:pPr>
      <w:r w:rsidRPr="00890635">
        <w:t>Acknowledgments</w:t>
      </w:r>
    </w:p>
    <w:p w14:paraId="7ACD293C" w14:textId="4B2DD7DB" w:rsidR="00890635" w:rsidRDefault="00714BED" w:rsidP="00890635">
      <w:r>
        <w:t>Tentative outline of the write up</w:t>
      </w:r>
      <w:r w:rsidR="00890635" w:rsidRPr="0048563E">
        <w:t>.</w:t>
      </w:r>
    </w:p>
    <w:p w14:paraId="3F311BA5" w14:textId="77777777" w:rsidR="00714BED" w:rsidRPr="00714BED" w:rsidRDefault="00714BED">
      <w:pPr>
        <w:numPr>
          <w:ilvl w:val="0"/>
          <w:numId w:val="9"/>
        </w:numPr>
        <w:shd w:val="clear" w:color="auto" w:fill="FFFFFF"/>
        <w:autoSpaceDE/>
        <w:autoSpaceDN/>
        <w:adjustRightInd/>
        <w:spacing w:line="240" w:lineRule="auto"/>
        <w:jc w:val="left"/>
        <w:rPr>
          <w:rFonts w:eastAsia="Times New Roman"/>
          <w:szCs w:val="24"/>
        </w:rPr>
      </w:pPr>
      <w:r w:rsidRPr="00714BED">
        <w:rPr>
          <w:rFonts w:eastAsia="Times New Roman"/>
          <w:szCs w:val="24"/>
        </w:rPr>
        <w:t>Funding sources and support</w:t>
      </w:r>
    </w:p>
    <w:p w14:paraId="64E212E1" w14:textId="0DC6C1E3" w:rsidR="00714BED" w:rsidRPr="00756A01" w:rsidRDefault="00714BED">
      <w:pPr>
        <w:numPr>
          <w:ilvl w:val="0"/>
          <w:numId w:val="9"/>
        </w:numPr>
        <w:shd w:val="clear" w:color="auto" w:fill="FFFFFF"/>
        <w:autoSpaceDE/>
        <w:autoSpaceDN/>
        <w:adjustRightInd/>
        <w:spacing w:line="240" w:lineRule="auto"/>
        <w:jc w:val="left"/>
        <w:rPr>
          <w:rFonts w:eastAsia="Times New Roman"/>
          <w:szCs w:val="24"/>
        </w:rPr>
      </w:pPr>
      <w:r w:rsidRPr="00714BED">
        <w:rPr>
          <w:rFonts w:eastAsia="Times New Roman"/>
          <w:szCs w:val="24"/>
        </w:rPr>
        <w:t>Contributions of collaborators and institutions</w:t>
      </w:r>
    </w:p>
    <w:p w14:paraId="47CC0CF8" w14:textId="58575F28" w:rsidR="000E0507" w:rsidRPr="00D35695" w:rsidRDefault="000E0507" w:rsidP="00EE5F72">
      <w:pPr>
        <w:pStyle w:val="Heading1"/>
        <w:numPr>
          <w:ilvl w:val="0"/>
          <w:numId w:val="0"/>
        </w:numPr>
      </w:pPr>
      <w:r w:rsidRPr="00D35695">
        <w:t xml:space="preserve">Declaration of </w:t>
      </w:r>
      <w:r w:rsidR="00E906D9" w:rsidRPr="00D35695">
        <w:t>C</w:t>
      </w:r>
      <w:r w:rsidRPr="00D35695">
        <w:t xml:space="preserve">ompeting </w:t>
      </w:r>
      <w:r w:rsidR="00E906D9" w:rsidRPr="00D35695">
        <w:t>I</w:t>
      </w:r>
      <w:r w:rsidRPr="00D35695">
        <w:t>nterest</w:t>
      </w:r>
    </w:p>
    <w:p w14:paraId="7A1A513E" w14:textId="51454D51" w:rsidR="000E0507" w:rsidRPr="00D35695" w:rsidRDefault="000E0507" w:rsidP="00065FB5">
      <w:r w:rsidRPr="00D35695">
        <w:t>The authors declare that they have no known competing financial interests or personal relationships that could have appeared to influence the work reported in this paper.</w:t>
      </w:r>
    </w:p>
    <w:p w14:paraId="5EABBED8" w14:textId="5A929D38" w:rsidR="000E0507" w:rsidRPr="00D35695" w:rsidRDefault="0077484B" w:rsidP="00EE5F72">
      <w:pPr>
        <w:pStyle w:val="Heading1"/>
        <w:numPr>
          <w:ilvl w:val="0"/>
          <w:numId w:val="0"/>
        </w:numPr>
      </w:pPr>
      <w:r w:rsidRPr="00D35695">
        <w:t>CRediT authorship contribution statement</w:t>
      </w:r>
    </w:p>
    <w:p w14:paraId="7DC5401A" w14:textId="4C1A6A9E" w:rsidR="000E0507" w:rsidRDefault="00890635" w:rsidP="00065FB5">
      <w:r w:rsidRPr="00890635">
        <w:t>Need to update</w:t>
      </w:r>
      <w:r w:rsidR="0044533E">
        <w:t xml:space="preserve">. </w:t>
      </w:r>
    </w:p>
    <w:p w14:paraId="596E5463" w14:textId="77777777" w:rsidR="00890635" w:rsidRDefault="00890635" w:rsidP="00890635">
      <w:pPr>
        <w:ind w:firstLine="0"/>
      </w:pPr>
    </w:p>
    <w:p w14:paraId="5B8D7D20" w14:textId="77777777" w:rsidR="005D3D46" w:rsidRDefault="005D3D46" w:rsidP="00065FB5"/>
    <w:p w14:paraId="0A7986B2" w14:textId="5CCE5191" w:rsidR="00BD068E" w:rsidRPr="00D35695" w:rsidRDefault="004C4819" w:rsidP="00EE5F72">
      <w:pPr>
        <w:pStyle w:val="Heading1"/>
        <w:numPr>
          <w:ilvl w:val="0"/>
          <w:numId w:val="0"/>
        </w:numPr>
      </w:pPr>
      <w:r w:rsidRPr="00D35695">
        <w:t>References</w:t>
      </w:r>
    </w:p>
    <w:p w14:paraId="21890588" w14:textId="2BB90A1B" w:rsidR="0029773D" w:rsidRDefault="00677F3C" w:rsidP="00065FB5">
      <w:pPr>
        <w:pStyle w:val="EndNoteBibliography"/>
      </w:pPr>
      <w:r>
        <w:fldChar w:fldCharType="begin"/>
      </w:r>
      <w:r>
        <w:instrText xml:space="preserve"> ADDIN EN.REFLIST </w:instrText>
      </w:r>
      <w:r>
        <w:fldChar w:fldCharType="separate"/>
      </w:r>
      <w:r>
        <w:fldChar w:fldCharType="end"/>
      </w:r>
    </w:p>
    <w:sectPr w:rsidR="0029773D" w:rsidSect="000D70EA">
      <w:headerReference w:type="even" r:id="rId9"/>
      <w:headerReference w:type="default" r:id="rId10"/>
      <w:footerReference w:type="even" r:id="rId11"/>
      <w:footerReference w:type="default" r:id="rId12"/>
      <w:footnotePr>
        <w:numFmt w:val="chicago"/>
      </w:footnotePr>
      <w:type w:val="nextColumn"/>
      <w:pgSz w:w="11909" w:h="16834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macro wne:macroName="PROJECT.THISDOCUMENT.CHINESETEXT"/>
    </wne:keymap>
    <wne:keymap wne:kcmPrimary="0432">
      <wne:macro wne:macroName="PROJECT.THISDOCUMENT.ENGLISHTEXT"/>
    </wne:keymap>
  </wne:keymaps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7C42F" w14:textId="77777777" w:rsidR="002A0CA4" w:rsidRDefault="002A0CA4" w:rsidP="00065FB5">
      <w:r>
        <w:separator/>
      </w:r>
    </w:p>
    <w:p w14:paraId="654E3276" w14:textId="77777777" w:rsidR="002A0CA4" w:rsidRDefault="002A0CA4" w:rsidP="00065FB5"/>
    <w:p w14:paraId="03F2CE95" w14:textId="77777777" w:rsidR="002A0CA4" w:rsidRDefault="002A0CA4" w:rsidP="00065FB5"/>
  </w:endnote>
  <w:endnote w:type="continuationSeparator" w:id="0">
    <w:p w14:paraId="39AF5D51" w14:textId="77777777" w:rsidR="002A0CA4" w:rsidRDefault="002A0CA4" w:rsidP="00065FB5">
      <w:r>
        <w:continuationSeparator/>
      </w:r>
    </w:p>
    <w:p w14:paraId="179BAC91" w14:textId="77777777" w:rsidR="002A0CA4" w:rsidRDefault="002A0CA4" w:rsidP="00065FB5"/>
    <w:p w14:paraId="4A37FCBC" w14:textId="77777777" w:rsidR="002A0CA4" w:rsidRDefault="002A0CA4" w:rsidP="00065FB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Bold r:id="rId1" w:fontKey="{494A126A-756C-49AF-B86D-176FF7DD7742}"/>
  </w:font>
  <w:font w:name="Univers">
    <w:charset w:val="00"/>
    <w:family w:val="swiss"/>
    <w:pitch w:val="variable"/>
    <w:sig w:usb0="80000287" w:usb1="00000000" w:usb2="00000000" w:usb3="00000000" w:csb0="0000000F" w:csb1="00000000"/>
    <w:embedRegular r:id="rId2" w:fontKey="{9E496881-142E-453B-88C0-C713CD3EF4A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B76659EC-A844-456F-98CA-AF2403E7EFC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424D575-B3B9-41BD-94F8-5CE530062D5E}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34DA149E-DDFD-4D8E-9B6D-474ED2E8451D}"/>
    <w:embedItalic r:id="rId6" w:fontKey="{159AF907-58CD-44AC-BCF6-345630B99FD8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D5DEBB9-F640-4793-8383-4CD7405A4A5B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 w:val="0"/>
      </w:rPr>
      <w:id w:val="7069925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132E5F" w14:textId="79533512" w:rsidR="002C17D0" w:rsidRDefault="002C17D0" w:rsidP="00AC5F56">
        <w:pPr>
          <w:pStyle w:val="Footer"/>
          <w:jc w:val="right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 w:rsidR="00E354BB">
          <w:t>14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 w:val="0"/>
      </w:rPr>
      <w:id w:val="-3300653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665B65" w14:textId="409495BB" w:rsidR="002C17D0" w:rsidRDefault="002C17D0">
        <w:pPr>
          <w:pStyle w:val="Footer"/>
          <w:jc w:val="right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 w:rsidR="00E354BB">
          <w:t>15</w:t>
        </w:r>
        <w:r>
          <w:fldChar w:fldCharType="end"/>
        </w:r>
      </w:p>
    </w:sdtContent>
  </w:sdt>
  <w:p w14:paraId="24ED0D79" w14:textId="77777777" w:rsidR="002C17D0" w:rsidRDefault="002C17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0DBC1" w14:textId="77777777" w:rsidR="002A0CA4" w:rsidRDefault="002A0CA4">
      <w:pPr>
        <w:pStyle w:val="Footer"/>
        <w:rPr>
          <w:lang w:val="en-GB"/>
        </w:rPr>
      </w:pPr>
      <w:r>
        <w:drawing>
          <wp:inline distT="0" distB="0" distL="0" distR="0" wp14:anchorId="03D609C9" wp14:editId="454217B8">
            <wp:extent cx="563880" cy="22860"/>
            <wp:effectExtent l="19050" t="0" r="7620" b="0"/>
            <wp:docPr id="3" name="Picture 2" descr="3pc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pcline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22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DB38A1" w14:textId="77777777" w:rsidR="002A0CA4" w:rsidRDefault="002A0CA4" w:rsidP="00065FB5"/>
    <w:p w14:paraId="1F185733" w14:textId="77777777" w:rsidR="002A0CA4" w:rsidRDefault="002A0CA4" w:rsidP="00065FB5"/>
  </w:footnote>
  <w:footnote w:type="continuationSeparator" w:id="0">
    <w:p w14:paraId="4FA60043" w14:textId="77777777" w:rsidR="002A0CA4" w:rsidRDefault="002A0CA4" w:rsidP="00065FB5">
      <w:r>
        <w:continuationSeparator/>
      </w:r>
    </w:p>
    <w:p w14:paraId="2E64D9B1" w14:textId="77777777" w:rsidR="002A0CA4" w:rsidRDefault="002A0CA4" w:rsidP="00065FB5"/>
    <w:p w14:paraId="6E001C7C" w14:textId="77777777" w:rsidR="002A0CA4" w:rsidRDefault="002A0CA4" w:rsidP="00065FB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6EF10" w14:textId="3A9AF310" w:rsidR="002C17D0" w:rsidRDefault="002C17D0" w:rsidP="00AC5F56">
    <w:pPr>
      <w:pStyle w:val="Header"/>
      <w:tabs>
        <w:tab w:val="center" w:pos="4920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25553" w14:textId="77777777" w:rsidR="002C17D0" w:rsidRDefault="002C17D0" w:rsidP="00AC5F56">
    <w:pPr>
      <w:pStyle w:val="Header"/>
      <w:tabs>
        <w:tab w:val="center" w:pos="4920"/>
      </w:tabs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1E45"/>
    <w:multiLevelType w:val="hybridMultilevel"/>
    <w:tmpl w:val="F758A7C4"/>
    <w:lvl w:ilvl="0" w:tplc="998AEA0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04F8DC2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19844AA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BB9CC24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5950E8E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5BDEB27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D8AAB17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8B640A0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E7DA53C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" w15:restartNumberingAfterBreak="0">
    <w:nsid w:val="05775102"/>
    <w:multiLevelType w:val="hybridMultilevel"/>
    <w:tmpl w:val="ED5C63BA"/>
    <w:lvl w:ilvl="0" w:tplc="76BEF08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D6EE16D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02F84D9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FB32480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8CF6622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3CA28E2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F434398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262CE8E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100AB83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" w15:restartNumberingAfterBreak="0">
    <w:nsid w:val="05A82F4E"/>
    <w:multiLevelType w:val="hybridMultilevel"/>
    <w:tmpl w:val="F8707D12"/>
    <w:lvl w:ilvl="0" w:tplc="8C003DC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39B2C6F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E8E085F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AE963CF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F7A648D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ADB0ACE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EF88C00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36E8E24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32C0725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" w15:restartNumberingAfterBreak="0">
    <w:nsid w:val="10C5068D"/>
    <w:multiLevelType w:val="hybridMultilevel"/>
    <w:tmpl w:val="09B60A58"/>
    <w:lvl w:ilvl="0" w:tplc="1702145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DC949B2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5C1407D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F4340A9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8C20460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DFC6598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40BCE08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B826255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42B8F25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4" w15:restartNumberingAfterBreak="0">
    <w:nsid w:val="17C339B8"/>
    <w:multiLevelType w:val="multilevel"/>
    <w:tmpl w:val="222E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840044"/>
    <w:multiLevelType w:val="hybridMultilevel"/>
    <w:tmpl w:val="97F2B4BE"/>
    <w:lvl w:ilvl="0" w:tplc="63F4128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FF96DBA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6ADAC9E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D070104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BD54CFC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EBACAC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78444BF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83AAA25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9072107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6" w15:restartNumberingAfterBreak="0">
    <w:nsid w:val="1A2E0393"/>
    <w:multiLevelType w:val="multilevel"/>
    <w:tmpl w:val="988219DE"/>
    <w:lvl w:ilvl="0">
      <w:start w:val="1"/>
      <w:numFmt w:val="bullet"/>
      <w:pStyle w:val="Els-bulletlist"/>
      <w:lvlText w:val=""/>
      <w:lvlJc w:val="left"/>
      <w:pPr>
        <w:tabs>
          <w:tab w:val="num" w:pos="360"/>
        </w:tabs>
        <w:ind w:left="240" w:hanging="24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pPr>
        <w:tabs>
          <w:tab w:val="num" w:pos="600"/>
        </w:tabs>
        <w:ind w:left="480" w:hanging="240"/>
      </w:pPr>
      <w:rPr>
        <w:rFonts w:ascii="Times New Roman" w:hAnsi="Times New Roman" w:hint="default"/>
        <w:sz w:val="28"/>
      </w:rPr>
    </w:lvl>
    <w:lvl w:ilvl="2">
      <w:start w:val="1"/>
      <w:numFmt w:val="bullet"/>
      <w:lvlText w:val="–"/>
      <w:lvlJc w:val="left"/>
      <w:pPr>
        <w:tabs>
          <w:tab w:val="num" w:pos="840"/>
        </w:tabs>
        <w:ind w:left="720" w:hanging="240"/>
      </w:pPr>
      <w:rPr>
        <w:rFonts w:ascii="Times New Roman" w:hAnsi="Times New Roman" w:hint="default"/>
      </w:rPr>
    </w:lvl>
    <w:lvl w:ilvl="3">
      <w:start w:val="1"/>
      <w:numFmt w:val="none"/>
      <w:lvlText w:val="-"/>
      <w:lvlJc w:val="left"/>
      <w:pPr>
        <w:tabs>
          <w:tab w:val="num" w:pos="1080"/>
        </w:tabs>
        <w:ind w:left="960" w:hanging="240"/>
      </w:pPr>
      <w:rPr>
        <w:rFonts w:ascii="Times New Roman" w:hAnsi="Times New Roman" w:hint="default"/>
      </w:rPr>
    </w:lvl>
    <w:lvl w:ilvl="4">
      <w:start w:val="1"/>
      <w:numFmt w:val="none"/>
      <w:lvlText w:val="-"/>
      <w:lvlJc w:val="left"/>
      <w:pPr>
        <w:tabs>
          <w:tab w:val="num" w:pos="1320"/>
        </w:tabs>
        <w:ind w:left="1200" w:hanging="240"/>
      </w:pPr>
      <w:rPr>
        <w:rFonts w:ascii="Times New Roman" w:hAnsi="Times New Roman" w:hint="default"/>
      </w:rPr>
    </w:lvl>
    <w:lvl w:ilvl="5">
      <w:start w:val="1"/>
      <w:numFmt w:val="none"/>
      <w:lvlText w:val="-"/>
      <w:lvlJc w:val="left"/>
      <w:pPr>
        <w:tabs>
          <w:tab w:val="num" w:pos="1560"/>
        </w:tabs>
        <w:ind w:left="1440" w:hanging="240"/>
      </w:pPr>
      <w:rPr>
        <w:rFonts w:ascii="Times New Roman" w:hAnsi="Times New Roman" w:hint="default"/>
      </w:rPr>
    </w:lvl>
    <w:lvl w:ilvl="6">
      <w:start w:val="1"/>
      <w:numFmt w:val="none"/>
      <w:lvlText w:val="-"/>
      <w:lvlJc w:val="left"/>
      <w:pPr>
        <w:tabs>
          <w:tab w:val="num" w:pos="1800"/>
        </w:tabs>
        <w:ind w:left="1680" w:hanging="240"/>
      </w:pPr>
      <w:rPr>
        <w:rFonts w:ascii="Times New Roman" w:hAnsi="Times New Roman" w:hint="default"/>
      </w:rPr>
    </w:lvl>
    <w:lvl w:ilvl="7">
      <w:start w:val="1"/>
      <w:numFmt w:val="none"/>
      <w:lvlText w:val="-"/>
      <w:lvlJc w:val="left"/>
      <w:pPr>
        <w:tabs>
          <w:tab w:val="num" w:pos="2040"/>
        </w:tabs>
        <w:ind w:left="1920" w:hanging="240"/>
      </w:pPr>
      <w:rPr>
        <w:rFonts w:ascii="Times New Roman" w:hAnsi="Times New Roman" w:hint="default"/>
      </w:rPr>
    </w:lvl>
    <w:lvl w:ilvl="8">
      <w:start w:val="1"/>
      <w:numFmt w:val="none"/>
      <w:lvlText w:val="-"/>
      <w:lvlJc w:val="left"/>
      <w:pPr>
        <w:tabs>
          <w:tab w:val="num" w:pos="2280"/>
        </w:tabs>
        <w:ind w:left="2160" w:hanging="240"/>
      </w:pPr>
      <w:rPr>
        <w:rFonts w:ascii="Times New Roman" w:hAnsi="Times New Roman" w:hint="default"/>
      </w:rPr>
    </w:lvl>
  </w:abstractNum>
  <w:abstractNum w:abstractNumId="7" w15:restartNumberingAfterBreak="0">
    <w:nsid w:val="1DD1185E"/>
    <w:multiLevelType w:val="hybridMultilevel"/>
    <w:tmpl w:val="EB96967C"/>
    <w:lvl w:ilvl="0" w:tplc="B9E0560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03FAC8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83F4888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B0900F1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9CF8465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06786AE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2362DAF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B5EA54F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5504D64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8" w15:restartNumberingAfterBreak="0">
    <w:nsid w:val="1ED34820"/>
    <w:multiLevelType w:val="hybridMultilevel"/>
    <w:tmpl w:val="569E5920"/>
    <w:lvl w:ilvl="0" w:tplc="788CF07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A8E6209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AC6E6F3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3CCA709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C1F6A08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F4E4553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EB5E355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7EC8504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31968DD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9" w15:restartNumberingAfterBreak="0">
    <w:nsid w:val="2908572B"/>
    <w:multiLevelType w:val="hybridMultilevel"/>
    <w:tmpl w:val="8DC0A692"/>
    <w:lvl w:ilvl="0" w:tplc="993C0A5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47A642D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D9FC467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DA1637E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2CDC635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9FA2A92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A0CE99C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80F0ED5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94BC659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0" w15:restartNumberingAfterBreak="0">
    <w:nsid w:val="29322B9F"/>
    <w:multiLevelType w:val="multilevel"/>
    <w:tmpl w:val="1E642A78"/>
    <w:lvl w:ilvl="0">
      <w:start w:val="1"/>
      <w:numFmt w:val="upperLetter"/>
      <w:pStyle w:val="Els-appendixhead"/>
      <w:suff w:val="nothing"/>
      <w:lvlText w:val="Appendix %1. 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nothing"/>
      <w:lvlText w:val="%1.%2. "/>
      <w:lvlJc w:val="left"/>
      <w:pPr>
        <w:ind w:left="0" w:firstLine="0"/>
      </w:pPr>
      <w:rPr>
        <w:rFonts w:ascii="Times New Roman" w:hAnsi="Times New Roman" w:hint="default"/>
        <w:b w:val="0"/>
        <w:i/>
        <w:sz w:val="20"/>
      </w:rPr>
    </w:lvl>
    <w:lvl w:ilvl="2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3">
      <w:start w:val="1"/>
      <w:numFmt w:val="none"/>
      <w:lvlText w:val=""/>
      <w:lvlJc w:val="right"/>
      <w:pPr>
        <w:tabs>
          <w:tab w:val="num" w:pos="360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</w:abstractNum>
  <w:abstractNum w:abstractNumId="11" w15:restartNumberingAfterBreak="0">
    <w:nsid w:val="37DD6489"/>
    <w:multiLevelType w:val="hybridMultilevel"/>
    <w:tmpl w:val="3FEA7D06"/>
    <w:lvl w:ilvl="0" w:tplc="C1F44DF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77628FF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9578A8B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F52C409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7360892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3BC2F40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A114E54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44E4696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30E6306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2" w15:restartNumberingAfterBreak="0">
    <w:nsid w:val="3D1C1C56"/>
    <w:multiLevelType w:val="hybridMultilevel"/>
    <w:tmpl w:val="75525E1C"/>
    <w:lvl w:ilvl="0" w:tplc="BBF2E66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DD1ADCF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3270710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439AD77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EA902F2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FA701D1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143C878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9D4CFA0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DEF86DB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3" w15:restartNumberingAfterBreak="0">
    <w:nsid w:val="49E17F14"/>
    <w:multiLevelType w:val="hybridMultilevel"/>
    <w:tmpl w:val="EA72A6A0"/>
    <w:lvl w:ilvl="0" w:tplc="EAAA0F8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9F60CB9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69C8A39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4ACA869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EF78654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9E8025C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A6BCFC4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D958804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52E6DA0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4" w15:restartNumberingAfterBreak="0">
    <w:nsid w:val="527E7170"/>
    <w:multiLevelType w:val="multilevel"/>
    <w:tmpl w:val="A282E7EA"/>
    <w:lvl w:ilvl="0">
      <w:start w:val="1"/>
      <w:numFmt w:val="decimal"/>
      <w:pStyle w:val="Els-numlist"/>
      <w:lvlText w:val="%1."/>
      <w:lvlJc w:val="left"/>
      <w:pPr>
        <w:tabs>
          <w:tab w:val="num" w:pos="360"/>
        </w:tabs>
        <w:ind w:left="240" w:hanging="240"/>
      </w:pPr>
    </w:lvl>
    <w:lvl w:ilvl="1">
      <w:start w:val="1"/>
      <w:numFmt w:val="decimal"/>
      <w:lvlText w:val="%1.%2."/>
      <w:lvlJc w:val="left"/>
      <w:pPr>
        <w:tabs>
          <w:tab w:val="num" w:pos="600"/>
        </w:tabs>
        <w:ind w:left="480" w:hanging="240"/>
      </w:pPr>
    </w:lvl>
    <w:lvl w:ilvl="2">
      <w:start w:val="1"/>
      <w:numFmt w:val="decimal"/>
      <w:lvlText w:val="%1.%2.%3."/>
      <w:lvlJc w:val="left"/>
      <w:pPr>
        <w:tabs>
          <w:tab w:val="num" w:pos="840"/>
        </w:tabs>
        <w:ind w:left="720" w:hanging="24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960" w:hanging="240"/>
      </w:pPr>
    </w:lvl>
    <w:lvl w:ilvl="4">
      <w:start w:val="1"/>
      <w:numFmt w:val="decimal"/>
      <w:lvlText w:val="%1.%2.%3.%4.%5."/>
      <w:lvlJc w:val="left"/>
      <w:pPr>
        <w:tabs>
          <w:tab w:val="num" w:pos="1320"/>
        </w:tabs>
        <w:ind w:left="1200" w:hanging="240"/>
      </w:pPr>
    </w:lvl>
    <w:lvl w:ilvl="5">
      <w:start w:val="1"/>
      <w:numFmt w:val="decimal"/>
      <w:lvlText w:val="%1.%2.%3.%4.%5.%6."/>
      <w:lvlJc w:val="left"/>
      <w:pPr>
        <w:tabs>
          <w:tab w:val="num" w:pos="1560"/>
        </w:tabs>
        <w:ind w:left="1440" w:hanging="2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680" w:hanging="240"/>
      </w:pPr>
    </w:lvl>
    <w:lvl w:ilvl="7">
      <w:start w:val="1"/>
      <w:numFmt w:val="decimal"/>
      <w:lvlText w:val="%1.%2.%3.%4.%5.%6.%7.%8."/>
      <w:lvlJc w:val="left"/>
      <w:pPr>
        <w:tabs>
          <w:tab w:val="num" w:pos="2040"/>
        </w:tabs>
        <w:ind w:left="1920" w:hanging="240"/>
      </w:pPr>
    </w:lvl>
    <w:lvl w:ilvl="8">
      <w:start w:val="1"/>
      <w:numFmt w:val="decimal"/>
      <w:lvlText w:val="%1.%2.%3.%4.%5.%6.%7.%8.%9."/>
      <w:lvlJc w:val="left"/>
      <w:pPr>
        <w:tabs>
          <w:tab w:val="num" w:pos="2280"/>
        </w:tabs>
        <w:ind w:left="2160" w:hanging="240"/>
      </w:pPr>
    </w:lvl>
  </w:abstractNum>
  <w:abstractNum w:abstractNumId="15" w15:restartNumberingAfterBreak="0">
    <w:nsid w:val="56205803"/>
    <w:multiLevelType w:val="multilevel"/>
    <w:tmpl w:val="E2ECF2DE"/>
    <w:lvl w:ilvl="0">
      <w:start w:val="1"/>
      <w:numFmt w:val="decimal"/>
      <w:pStyle w:val="Els-1storder-head"/>
      <w:suff w:val="space"/>
      <w:lvlText w:val="%1."/>
      <w:lvlJc w:val="left"/>
      <w:pPr>
        <w:ind w:left="0" w:firstLine="0"/>
      </w:pPr>
      <w:rPr>
        <w:i w:val="0"/>
        <w:sz w:val="24"/>
      </w:rPr>
    </w:lvl>
    <w:lvl w:ilvl="1">
      <w:start w:val="1"/>
      <w:numFmt w:val="decimal"/>
      <w:pStyle w:val="Els-2ndorder-head"/>
      <w:suff w:val="space"/>
      <w:lvlText w:val="%1.%2."/>
      <w:lvlJc w:val="left"/>
      <w:pPr>
        <w:ind w:left="0" w:firstLine="0"/>
      </w:pPr>
    </w:lvl>
    <w:lvl w:ilvl="2">
      <w:start w:val="1"/>
      <w:numFmt w:val="decimal"/>
      <w:pStyle w:val="Els-3rdorder-head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pStyle w:val="Els-4thorder-head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.%3.%4.%5.%6.%7.%8.%9."/>
      <w:lvlJc w:val="left"/>
      <w:pPr>
        <w:ind w:left="0" w:firstLine="0"/>
      </w:pPr>
    </w:lvl>
  </w:abstractNum>
  <w:abstractNum w:abstractNumId="16" w15:restartNumberingAfterBreak="0">
    <w:nsid w:val="562210D4"/>
    <w:multiLevelType w:val="hybridMultilevel"/>
    <w:tmpl w:val="90CED8D0"/>
    <w:lvl w:ilvl="0" w:tplc="6428CE6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C74656A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B292FA2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B5D2B13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10C4879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A2D8CE9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4214618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5B7650E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020A78D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7" w15:restartNumberingAfterBreak="0">
    <w:nsid w:val="56361108"/>
    <w:multiLevelType w:val="multilevel"/>
    <w:tmpl w:val="483A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790314"/>
    <w:multiLevelType w:val="hybridMultilevel"/>
    <w:tmpl w:val="93849950"/>
    <w:lvl w:ilvl="0" w:tplc="0270C8D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0712AEC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AD1C770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AA9816D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B94C3B5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247E5AC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B7A8373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8A8EDEE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BB58C7A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9" w15:restartNumberingAfterBreak="0">
    <w:nsid w:val="5D5E3836"/>
    <w:multiLevelType w:val="hybridMultilevel"/>
    <w:tmpl w:val="685CE99E"/>
    <w:lvl w:ilvl="0" w:tplc="0A6E598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9632736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1876EB0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A0FA337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1F6CC60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8696D39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E12256A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53320FD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6458DCC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0" w15:restartNumberingAfterBreak="0">
    <w:nsid w:val="5E827A20"/>
    <w:multiLevelType w:val="multilevel"/>
    <w:tmpl w:val="931E524C"/>
    <w:lvl w:ilvl="0">
      <w:start w:val="1"/>
      <w:numFmt w:val="upperLetter"/>
      <w:suff w:val="nothing"/>
      <w:lvlText w:val="Appendix %1. 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pStyle w:val="Els-appendixsubhead"/>
      <w:suff w:val="nothing"/>
      <w:lvlText w:val="%1.%2. "/>
      <w:lvlJc w:val="left"/>
      <w:pPr>
        <w:ind w:left="0" w:firstLine="0"/>
      </w:pPr>
      <w:rPr>
        <w:rFonts w:ascii="Times New Roman" w:hAnsi="Times New Roman" w:hint="default"/>
        <w:b w:val="0"/>
        <w:i/>
        <w:sz w:val="20"/>
      </w:rPr>
    </w:lvl>
    <w:lvl w:ilvl="2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3">
      <w:start w:val="1"/>
      <w:numFmt w:val="none"/>
      <w:lvlText w:val=""/>
      <w:lvlJc w:val="right"/>
      <w:pPr>
        <w:tabs>
          <w:tab w:val="num" w:pos="360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</w:abstractNum>
  <w:abstractNum w:abstractNumId="21" w15:restartNumberingAfterBreak="0">
    <w:nsid w:val="6378337A"/>
    <w:multiLevelType w:val="multilevel"/>
    <w:tmpl w:val="299CA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BA3F46"/>
    <w:multiLevelType w:val="hybridMultilevel"/>
    <w:tmpl w:val="22D4ABB2"/>
    <w:lvl w:ilvl="0" w:tplc="5DF02AC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B4F8369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AB88209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D9BEFEA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302C608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71A8AFE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1FF8CB6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55FE684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7026F9C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3" w15:restartNumberingAfterBreak="0">
    <w:nsid w:val="75DC496B"/>
    <w:multiLevelType w:val="hybridMultilevel"/>
    <w:tmpl w:val="AD587798"/>
    <w:lvl w:ilvl="0" w:tplc="96FE26B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F9D88AC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9738E2C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EDEE447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86C261B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DF488D4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C994BC9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892CF78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625839A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4" w15:restartNumberingAfterBreak="0">
    <w:nsid w:val="776111B1"/>
    <w:multiLevelType w:val="hybridMultilevel"/>
    <w:tmpl w:val="C21E7C02"/>
    <w:lvl w:ilvl="0" w:tplc="F58A352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9B58126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F3024F1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B37652F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75B65DB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F630249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165E597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A1EA40F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74D4867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5" w15:restartNumberingAfterBreak="0">
    <w:nsid w:val="78F231DE"/>
    <w:multiLevelType w:val="hybridMultilevel"/>
    <w:tmpl w:val="7BD86E22"/>
    <w:lvl w:ilvl="0" w:tplc="A3BAB5E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ECE6D98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3898ADC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BCF4667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8D02252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DF7E632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E302862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60C01AF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67D4B71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6" w15:restartNumberingAfterBreak="0">
    <w:nsid w:val="7D8F3375"/>
    <w:multiLevelType w:val="hybridMultilevel"/>
    <w:tmpl w:val="8D5A1966"/>
    <w:lvl w:ilvl="0" w:tplc="B296B43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25663BA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D9D0864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DB98CE3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EABA9B6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10F841B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8CD0870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851A95F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23A85BC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7" w15:restartNumberingAfterBreak="0">
    <w:nsid w:val="7F412691"/>
    <w:multiLevelType w:val="hybridMultilevel"/>
    <w:tmpl w:val="928A5CEA"/>
    <w:lvl w:ilvl="0" w:tplc="DFC29CB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E60AA41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6A7A6A5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3504468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24AC2E2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2732F1D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D08AB8C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F424D02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19B229F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num w:numId="1" w16cid:durableId="1853951060">
    <w:abstractNumId w:val="10"/>
  </w:num>
  <w:num w:numId="2" w16cid:durableId="1313829241">
    <w:abstractNumId w:val="20"/>
  </w:num>
  <w:num w:numId="3" w16cid:durableId="1600991210">
    <w:abstractNumId w:val="6"/>
  </w:num>
  <w:num w:numId="4" w16cid:durableId="93401881">
    <w:abstractNumId w:val="14"/>
  </w:num>
  <w:num w:numId="5" w16cid:durableId="1834485554">
    <w:abstractNumId w:val="15"/>
  </w:num>
  <w:num w:numId="6" w16cid:durableId="1443304745">
    <w:abstractNumId w:val="15"/>
  </w:num>
  <w:num w:numId="7" w16cid:durableId="956563940">
    <w:abstractNumId w:val="15"/>
  </w:num>
  <w:num w:numId="8" w16cid:durableId="1536042502">
    <w:abstractNumId w:val="15"/>
  </w:num>
  <w:num w:numId="9" w16cid:durableId="1548225593">
    <w:abstractNumId w:val="4"/>
  </w:num>
  <w:num w:numId="10" w16cid:durableId="781345591">
    <w:abstractNumId w:val="5"/>
  </w:num>
  <w:num w:numId="11" w16cid:durableId="89352138">
    <w:abstractNumId w:val="3"/>
  </w:num>
  <w:num w:numId="12" w16cid:durableId="336150163">
    <w:abstractNumId w:val="2"/>
  </w:num>
  <w:num w:numId="13" w16cid:durableId="502824287">
    <w:abstractNumId w:val="26"/>
  </w:num>
  <w:num w:numId="14" w16cid:durableId="1256287337">
    <w:abstractNumId w:val="24"/>
  </w:num>
  <w:num w:numId="15" w16cid:durableId="408500374">
    <w:abstractNumId w:val="13"/>
  </w:num>
  <w:num w:numId="16" w16cid:durableId="1286352409">
    <w:abstractNumId w:val="0"/>
  </w:num>
  <w:num w:numId="17" w16cid:durableId="1296831395">
    <w:abstractNumId w:val="25"/>
  </w:num>
  <w:num w:numId="18" w16cid:durableId="1413119897">
    <w:abstractNumId w:val="22"/>
  </w:num>
  <w:num w:numId="19" w16cid:durableId="1927613158">
    <w:abstractNumId w:val="8"/>
  </w:num>
  <w:num w:numId="20" w16cid:durableId="678436022">
    <w:abstractNumId w:val="16"/>
  </w:num>
  <w:num w:numId="21" w16cid:durableId="68429860">
    <w:abstractNumId w:val="18"/>
  </w:num>
  <w:num w:numId="22" w16cid:durableId="507212877">
    <w:abstractNumId w:val="23"/>
  </w:num>
  <w:num w:numId="23" w16cid:durableId="1091395411">
    <w:abstractNumId w:val="1"/>
  </w:num>
  <w:num w:numId="24" w16cid:durableId="1411464713">
    <w:abstractNumId w:val="9"/>
  </w:num>
  <w:num w:numId="25" w16cid:durableId="1607806793">
    <w:abstractNumId w:val="27"/>
  </w:num>
  <w:num w:numId="26" w16cid:durableId="1957981038">
    <w:abstractNumId w:val="11"/>
  </w:num>
  <w:num w:numId="27" w16cid:durableId="2049836078">
    <w:abstractNumId w:val="7"/>
  </w:num>
  <w:num w:numId="28" w16cid:durableId="2138715887">
    <w:abstractNumId w:val="19"/>
  </w:num>
  <w:num w:numId="29" w16cid:durableId="1132752388">
    <w:abstractNumId w:val="12"/>
  </w:num>
  <w:num w:numId="30" w16cid:durableId="523518871">
    <w:abstractNumId w:val="17"/>
  </w:num>
  <w:num w:numId="31" w16cid:durableId="1713922390">
    <w:abstractNumId w:val="2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PostScriptOverText/>
  <w:embedTrueTypeFonts/>
  <w:proofState w:spelling="clean"/>
  <w:attachedTemplate r:id="rId1"/>
  <w:defaultTabStop w:val="14"/>
  <w:evenAndOddHeaders/>
  <w:characterSpacingControl w:val="doNotCompress"/>
  <w:hdrShapeDefaults>
    <o:shapedefaults v:ext="edit" spidmax="2050"/>
  </w:hdrShapeDefaults>
  <w:footnotePr>
    <w:numFmt w:val="chicago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Q3MbCwNDUxtARSRko6SsGpxcWZ+XkgBUa1AObQ9RwsAAAA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ntl J Hematology&lt;/Style&gt;&lt;LeftDelim&gt;{&lt;/LeftDelim&gt;&lt;RightDelim&gt;}&lt;/RightDelim&gt;&lt;FontName&gt;Times New Roman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5v552avt22vfyefpawp2z5wrzsf5902wra0&quot;&gt;Flare minimization-Converted Final&lt;record-ids&gt;&lt;item&gt;6056&lt;/item&gt;&lt;item&gt;8129&lt;/item&gt;&lt;item&gt;8279&lt;/item&gt;&lt;item&gt;8280&lt;/item&gt;&lt;item&gt;8281&lt;/item&gt;&lt;item&gt;8282&lt;/item&gt;&lt;item&gt;8284&lt;/item&gt;&lt;item&gt;8285&lt;/item&gt;&lt;item&gt;8286&lt;/item&gt;&lt;item&gt;8287&lt;/item&gt;&lt;item&gt;8288&lt;/item&gt;&lt;item&gt;8289&lt;/item&gt;&lt;item&gt;8290&lt;/item&gt;&lt;item&gt;8291&lt;/item&gt;&lt;item&gt;8292&lt;/item&gt;&lt;item&gt;8293&lt;/item&gt;&lt;item&gt;8294&lt;/item&gt;&lt;item&gt;8295&lt;/item&gt;&lt;item&gt;8296&lt;/item&gt;&lt;item&gt;8297&lt;/item&gt;&lt;item&gt;8298&lt;/item&gt;&lt;item&gt;8299&lt;/item&gt;&lt;item&gt;8300&lt;/item&gt;&lt;item&gt;8301&lt;/item&gt;&lt;item&gt;8302&lt;/item&gt;&lt;item&gt;8303&lt;/item&gt;&lt;item&gt;8304&lt;/item&gt;&lt;item&gt;8305&lt;/item&gt;&lt;item&gt;8306&lt;/item&gt;&lt;item&gt;8307&lt;/item&gt;&lt;item&gt;8308&lt;/item&gt;&lt;item&gt;8309&lt;/item&gt;&lt;item&gt;8310&lt;/item&gt;&lt;item&gt;8311&lt;/item&gt;&lt;item&gt;8312&lt;/item&gt;&lt;item&gt;8313&lt;/item&gt;&lt;item&gt;8314&lt;/item&gt;&lt;item&gt;8315&lt;/item&gt;&lt;item&gt;8316&lt;/item&gt;&lt;item&gt;8317&lt;/item&gt;&lt;item&gt;8318&lt;/item&gt;&lt;item&gt;8319&lt;/item&gt;&lt;item&gt;8320&lt;/item&gt;&lt;item&gt;8321&lt;/item&gt;&lt;item&gt;8322&lt;/item&gt;&lt;item&gt;8323&lt;/item&gt;&lt;item&gt;8324&lt;/item&gt;&lt;item&gt;8325&lt;/item&gt;&lt;item&gt;8326&lt;/item&gt;&lt;item&gt;8327&lt;/item&gt;&lt;item&gt;8328&lt;/item&gt;&lt;/record-ids&gt;&lt;/item&gt;&lt;/Libraries&gt;"/>
  </w:docVars>
  <w:rsids>
    <w:rsidRoot w:val="008605D3"/>
    <w:rsid w:val="000001E9"/>
    <w:rsid w:val="00000A9B"/>
    <w:rsid w:val="00000B1D"/>
    <w:rsid w:val="00001F6A"/>
    <w:rsid w:val="00003091"/>
    <w:rsid w:val="00003790"/>
    <w:rsid w:val="00005086"/>
    <w:rsid w:val="00005763"/>
    <w:rsid w:val="00005C23"/>
    <w:rsid w:val="00006848"/>
    <w:rsid w:val="00007DF8"/>
    <w:rsid w:val="0001069D"/>
    <w:rsid w:val="00010AB1"/>
    <w:rsid w:val="000116B5"/>
    <w:rsid w:val="0001316E"/>
    <w:rsid w:val="00013387"/>
    <w:rsid w:val="00014690"/>
    <w:rsid w:val="00014907"/>
    <w:rsid w:val="00014C0D"/>
    <w:rsid w:val="00015165"/>
    <w:rsid w:val="00015769"/>
    <w:rsid w:val="00015A4F"/>
    <w:rsid w:val="000164E5"/>
    <w:rsid w:val="000177FF"/>
    <w:rsid w:val="000179D4"/>
    <w:rsid w:val="0002052F"/>
    <w:rsid w:val="00020E3B"/>
    <w:rsid w:val="00020E87"/>
    <w:rsid w:val="00021E1D"/>
    <w:rsid w:val="00022987"/>
    <w:rsid w:val="0002326A"/>
    <w:rsid w:val="0002343A"/>
    <w:rsid w:val="0002417D"/>
    <w:rsid w:val="00024AFE"/>
    <w:rsid w:val="000256F1"/>
    <w:rsid w:val="00025BC9"/>
    <w:rsid w:val="00026168"/>
    <w:rsid w:val="0002734D"/>
    <w:rsid w:val="00027754"/>
    <w:rsid w:val="00027E2F"/>
    <w:rsid w:val="00027FEA"/>
    <w:rsid w:val="0003010E"/>
    <w:rsid w:val="00030B35"/>
    <w:rsid w:val="0003157F"/>
    <w:rsid w:val="00031B07"/>
    <w:rsid w:val="00031B50"/>
    <w:rsid w:val="00031D6A"/>
    <w:rsid w:val="00032735"/>
    <w:rsid w:val="00032C0A"/>
    <w:rsid w:val="000349B5"/>
    <w:rsid w:val="000358A3"/>
    <w:rsid w:val="00036A72"/>
    <w:rsid w:val="00036CD9"/>
    <w:rsid w:val="000371B8"/>
    <w:rsid w:val="0003772C"/>
    <w:rsid w:val="00037B68"/>
    <w:rsid w:val="00040C7C"/>
    <w:rsid w:val="0004139A"/>
    <w:rsid w:val="000413BF"/>
    <w:rsid w:val="00041FBE"/>
    <w:rsid w:val="000422AE"/>
    <w:rsid w:val="00042B2D"/>
    <w:rsid w:val="00042D50"/>
    <w:rsid w:val="00043073"/>
    <w:rsid w:val="00043DA9"/>
    <w:rsid w:val="00043FB9"/>
    <w:rsid w:val="0004446E"/>
    <w:rsid w:val="000447DC"/>
    <w:rsid w:val="000449A5"/>
    <w:rsid w:val="00044C83"/>
    <w:rsid w:val="00045DB1"/>
    <w:rsid w:val="000463A8"/>
    <w:rsid w:val="00046416"/>
    <w:rsid w:val="00047066"/>
    <w:rsid w:val="00047104"/>
    <w:rsid w:val="000471DC"/>
    <w:rsid w:val="00047255"/>
    <w:rsid w:val="00047EE8"/>
    <w:rsid w:val="00050376"/>
    <w:rsid w:val="00051158"/>
    <w:rsid w:val="0005215C"/>
    <w:rsid w:val="000525FD"/>
    <w:rsid w:val="000528A3"/>
    <w:rsid w:val="0005418B"/>
    <w:rsid w:val="00056224"/>
    <w:rsid w:val="000562DF"/>
    <w:rsid w:val="0005671B"/>
    <w:rsid w:val="00056BD4"/>
    <w:rsid w:val="0005788D"/>
    <w:rsid w:val="000617B9"/>
    <w:rsid w:val="000619CE"/>
    <w:rsid w:val="00061EE8"/>
    <w:rsid w:val="00062F9D"/>
    <w:rsid w:val="0006336C"/>
    <w:rsid w:val="00063E06"/>
    <w:rsid w:val="00063FF1"/>
    <w:rsid w:val="000649A4"/>
    <w:rsid w:val="00065FB5"/>
    <w:rsid w:val="00067678"/>
    <w:rsid w:val="0006783B"/>
    <w:rsid w:val="0007028E"/>
    <w:rsid w:val="00070673"/>
    <w:rsid w:val="000708E5"/>
    <w:rsid w:val="000715E0"/>
    <w:rsid w:val="000726E9"/>
    <w:rsid w:val="00073030"/>
    <w:rsid w:val="00073967"/>
    <w:rsid w:val="000754F4"/>
    <w:rsid w:val="00076344"/>
    <w:rsid w:val="00077165"/>
    <w:rsid w:val="00077474"/>
    <w:rsid w:val="00077892"/>
    <w:rsid w:val="00080100"/>
    <w:rsid w:val="000802F6"/>
    <w:rsid w:val="0008030B"/>
    <w:rsid w:val="000807C5"/>
    <w:rsid w:val="00080993"/>
    <w:rsid w:val="00081D7C"/>
    <w:rsid w:val="00082B8A"/>
    <w:rsid w:val="00082F91"/>
    <w:rsid w:val="00083861"/>
    <w:rsid w:val="000850AF"/>
    <w:rsid w:val="00085202"/>
    <w:rsid w:val="00085461"/>
    <w:rsid w:val="000874FC"/>
    <w:rsid w:val="00087E54"/>
    <w:rsid w:val="00087F44"/>
    <w:rsid w:val="0009054B"/>
    <w:rsid w:val="00091177"/>
    <w:rsid w:val="00091A13"/>
    <w:rsid w:val="00091F0F"/>
    <w:rsid w:val="0009247A"/>
    <w:rsid w:val="00093B37"/>
    <w:rsid w:val="00093E62"/>
    <w:rsid w:val="00093F7F"/>
    <w:rsid w:val="00094998"/>
    <w:rsid w:val="00094C4C"/>
    <w:rsid w:val="000961D8"/>
    <w:rsid w:val="000963CD"/>
    <w:rsid w:val="00096DC3"/>
    <w:rsid w:val="000973A2"/>
    <w:rsid w:val="000A02E4"/>
    <w:rsid w:val="000A06D7"/>
    <w:rsid w:val="000A0F45"/>
    <w:rsid w:val="000A12AE"/>
    <w:rsid w:val="000A17E0"/>
    <w:rsid w:val="000A284E"/>
    <w:rsid w:val="000A31D6"/>
    <w:rsid w:val="000A3808"/>
    <w:rsid w:val="000A3AB4"/>
    <w:rsid w:val="000A4BB1"/>
    <w:rsid w:val="000A5389"/>
    <w:rsid w:val="000A5871"/>
    <w:rsid w:val="000A6466"/>
    <w:rsid w:val="000A6475"/>
    <w:rsid w:val="000A6760"/>
    <w:rsid w:val="000A6A4F"/>
    <w:rsid w:val="000A6CF6"/>
    <w:rsid w:val="000A6F07"/>
    <w:rsid w:val="000A7F15"/>
    <w:rsid w:val="000B0252"/>
    <w:rsid w:val="000B08A5"/>
    <w:rsid w:val="000B10B1"/>
    <w:rsid w:val="000B2D1F"/>
    <w:rsid w:val="000B3A18"/>
    <w:rsid w:val="000B3C71"/>
    <w:rsid w:val="000B5333"/>
    <w:rsid w:val="000B5C09"/>
    <w:rsid w:val="000B5C39"/>
    <w:rsid w:val="000B5D1F"/>
    <w:rsid w:val="000B62F9"/>
    <w:rsid w:val="000B7922"/>
    <w:rsid w:val="000B7A25"/>
    <w:rsid w:val="000C029D"/>
    <w:rsid w:val="000C0525"/>
    <w:rsid w:val="000C07F4"/>
    <w:rsid w:val="000C1064"/>
    <w:rsid w:val="000C11B5"/>
    <w:rsid w:val="000C208D"/>
    <w:rsid w:val="000C20AA"/>
    <w:rsid w:val="000C297F"/>
    <w:rsid w:val="000C3526"/>
    <w:rsid w:val="000C4DAF"/>
    <w:rsid w:val="000C56C4"/>
    <w:rsid w:val="000C5F46"/>
    <w:rsid w:val="000C6321"/>
    <w:rsid w:val="000C6635"/>
    <w:rsid w:val="000C66DC"/>
    <w:rsid w:val="000C6EE3"/>
    <w:rsid w:val="000C70F3"/>
    <w:rsid w:val="000C7280"/>
    <w:rsid w:val="000C778A"/>
    <w:rsid w:val="000C7D3D"/>
    <w:rsid w:val="000C7E86"/>
    <w:rsid w:val="000D0431"/>
    <w:rsid w:val="000D11B9"/>
    <w:rsid w:val="000D16FE"/>
    <w:rsid w:val="000D1C91"/>
    <w:rsid w:val="000D20EB"/>
    <w:rsid w:val="000D2292"/>
    <w:rsid w:val="000D6EDC"/>
    <w:rsid w:val="000D70EA"/>
    <w:rsid w:val="000D7460"/>
    <w:rsid w:val="000D77D5"/>
    <w:rsid w:val="000D7950"/>
    <w:rsid w:val="000E0507"/>
    <w:rsid w:val="000E0FD4"/>
    <w:rsid w:val="000E101E"/>
    <w:rsid w:val="000E31ED"/>
    <w:rsid w:val="000E43BD"/>
    <w:rsid w:val="000E47A9"/>
    <w:rsid w:val="000E4C7A"/>
    <w:rsid w:val="000E67E7"/>
    <w:rsid w:val="000E6993"/>
    <w:rsid w:val="000E6C4B"/>
    <w:rsid w:val="000E726B"/>
    <w:rsid w:val="000E7B7B"/>
    <w:rsid w:val="000F021D"/>
    <w:rsid w:val="000F07D6"/>
    <w:rsid w:val="000F0D5E"/>
    <w:rsid w:val="000F2AEE"/>
    <w:rsid w:val="000F35D6"/>
    <w:rsid w:val="000F3BF4"/>
    <w:rsid w:val="000F40D0"/>
    <w:rsid w:val="000F419D"/>
    <w:rsid w:val="000F4416"/>
    <w:rsid w:val="000F4E50"/>
    <w:rsid w:val="000F5732"/>
    <w:rsid w:val="000F5A67"/>
    <w:rsid w:val="000F5D67"/>
    <w:rsid w:val="000F5EF9"/>
    <w:rsid w:val="000F5F78"/>
    <w:rsid w:val="000F5FC4"/>
    <w:rsid w:val="000F69FD"/>
    <w:rsid w:val="000F6A3F"/>
    <w:rsid w:val="000F6A74"/>
    <w:rsid w:val="001003FB"/>
    <w:rsid w:val="00100A7A"/>
    <w:rsid w:val="00100EE0"/>
    <w:rsid w:val="0010280D"/>
    <w:rsid w:val="00102B92"/>
    <w:rsid w:val="00102EA0"/>
    <w:rsid w:val="001031FC"/>
    <w:rsid w:val="00103B18"/>
    <w:rsid w:val="00104490"/>
    <w:rsid w:val="00104A6D"/>
    <w:rsid w:val="00104DEA"/>
    <w:rsid w:val="00105E18"/>
    <w:rsid w:val="001071A5"/>
    <w:rsid w:val="0010741B"/>
    <w:rsid w:val="00110BBE"/>
    <w:rsid w:val="00112FEC"/>
    <w:rsid w:val="001130EA"/>
    <w:rsid w:val="0011391A"/>
    <w:rsid w:val="0011421B"/>
    <w:rsid w:val="0011494E"/>
    <w:rsid w:val="00116B04"/>
    <w:rsid w:val="001178D1"/>
    <w:rsid w:val="0012071F"/>
    <w:rsid w:val="00121462"/>
    <w:rsid w:val="001214FE"/>
    <w:rsid w:val="00121B35"/>
    <w:rsid w:val="00122884"/>
    <w:rsid w:val="00122A39"/>
    <w:rsid w:val="00123B75"/>
    <w:rsid w:val="001248AB"/>
    <w:rsid w:val="001251E9"/>
    <w:rsid w:val="0012537D"/>
    <w:rsid w:val="00126DC9"/>
    <w:rsid w:val="001270BC"/>
    <w:rsid w:val="001274A1"/>
    <w:rsid w:val="0013153F"/>
    <w:rsid w:val="0013222C"/>
    <w:rsid w:val="001326C5"/>
    <w:rsid w:val="00132B0F"/>
    <w:rsid w:val="00133846"/>
    <w:rsid w:val="001339D3"/>
    <w:rsid w:val="0013418B"/>
    <w:rsid w:val="00135FD2"/>
    <w:rsid w:val="00136020"/>
    <w:rsid w:val="001407D0"/>
    <w:rsid w:val="00140EA6"/>
    <w:rsid w:val="00141CB0"/>
    <w:rsid w:val="00141EDA"/>
    <w:rsid w:val="001422A9"/>
    <w:rsid w:val="00142942"/>
    <w:rsid w:val="00142961"/>
    <w:rsid w:val="00142B4B"/>
    <w:rsid w:val="00142C10"/>
    <w:rsid w:val="00142FF5"/>
    <w:rsid w:val="0014322C"/>
    <w:rsid w:val="0014448D"/>
    <w:rsid w:val="00145FDC"/>
    <w:rsid w:val="0014615B"/>
    <w:rsid w:val="00146602"/>
    <w:rsid w:val="0014691D"/>
    <w:rsid w:val="00147963"/>
    <w:rsid w:val="00150E8B"/>
    <w:rsid w:val="00151DDE"/>
    <w:rsid w:val="00152832"/>
    <w:rsid w:val="0015537F"/>
    <w:rsid w:val="00155A22"/>
    <w:rsid w:val="0015664D"/>
    <w:rsid w:val="00160596"/>
    <w:rsid w:val="001605C7"/>
    <w:rsid w:val="00160F08"/>
    <w:rsid w:val="001615EC"/>
    <w:rsid w:val="00161916"/>
    <w:rsid w:val="00161F5C"/>
    <w:rsid w:val="001627DA"/>
    <w:rsid w:val="0016285B"/>
    <w:rsid w:val="00162964"/>
    <w:rsid w:val="00162E0F"/>
    <w:rsid w:val="00163A0E"/>
    <w:rsid w:val="001649FF"/>
    <w:rsid w:val="00165B99"/>
    <w:rsid w:val="00165E01"/>
    <w:rsid w:val="00165E3F"/>
    <w:rsid w:val="00166B99"/>
    <w:rsid w:val="00166E24"/>
    <w:rsid w:val="00170596"/>
    <w:rsid w:val="00170D4D"/>
    <w:rsid w:val="00171014"/>
    <w:rsid w:val="001719CF"/>
    <w:rsid w:val="00171DF7"/>
    <w:rsid w:val="0017462A"/>
    <w:rsid w:val="001748B8"/>
    <w:rsid w:val="00174A4C"/>
    <w:rsid w:val="00176256"/>
    <w:rsid w:val="00176AEE"/>
    <w:rsid w:val="00177563"/>
    <w:rsid w:val="0018180D"/>
    <w:rsid w:val="00181A1C"/>
    <w:rsid w:val="001822A2"/>
    <w:rsid w:val="00182AD8"/>
    <w:rsid w:val="00182DD1"/>
    <w:rsid w:val="001838E1"/>
    <w:rsid w:val="001841D7"/>
    <w:rsid w:val="00184771"/>
    <w:rsid w:val="00184AA7"/>
    <w:rsid w:val="0018503C"/>
    <w:rsid w:val="00185A74"/>
    <w:rsid w:val="00185B88"/>
    <w:rsid w:val="00187FAE"/>
    <w:rsid w:val="001922EF"/>
    <w:rsid w:val="00192AA2"/>
    <w:rsid w:val="00192AFB"/>
    <w:rsid w:val="00192BB8"/>
    <w:rsid w:val="001945C4"/>
    <w:rsid w:val="00194940"/>
    <w:rsid w:val="0019537B"/>
    <w:rsid w:val="00195DD2"/>
    <w:rsid w:val="001A03A6"/>
    <w:rsid w:val="001A053F"/>
    <w:rsid w:val="001A0F91"/>
    <w:rsid w:val="001A12B6"/>
    <w:rsid w:val="001A2837"/>
    <w:rsid w:val="001A28B3"/>
    <w:rsid w:val="001A3815"/>
    <w:rsid w:val="001A6AB6"/>
    <w:rsid w:val="001A716E"/>
    <w:rsid w:val="001A72E3"/>
    <w:rsid w:val="001A7BC8"/>
    <w:rsid w:val="001B00C4"/>
    <w:rsid w:val="001B0192"/>
    <w:rsid w:val="001B0D8F"/>
    <w:rsid w:val="001B16BD"/>
    <w:rsid w:val="001B1C89"/>
    <w:rsid w:val="001B2414"/>
    <w:rsid w:val="001B26BC"/>
    <w:rsid w:val="001B2D1D"/>
    <w:rsid w:val="001B2E0D"/>
    <w:rsid w:val="001B5FCE"/>
    <w:rsid w:val="001B63CF"/>
    <w:rsid w:val="001B67BC"/>
    <w:rsid w:val="001B69D7"/>
    <w:rsid w:val="001B6E63"/>
    <w:rsid w:val="001B706B"/>
    <w:rsid w:val="001B72E2"/>
    <w:rsid w:val="001B77EE"/>
    <w:rsid w:val="001C08F3"/>
    <w:rsid w:val="001C0F6C"/>
    <w:rsid w:val="001C1814"/>
    <w:rsid w:val="001C1F08"/>
    <w:rsid w:val="001C2BF9"/>
    <w:rsid w:val="001C2EDD"/>
    <w:rsid w:val="001C374E"/>
    <w:rsid w:val="001C3E48"/>
    <w:rsid w:val="001C431F"/>
    <w:rsid w:val="001C7358"/>
    <w:rsid w:val="001C7933"/>
    <w:rsid w:val="001C7D66"/>
    <w:rsid w:val="001D0232"/>
    <w:rsid w:val="001D05C0"/>
    <w:rsid w:val="001D0A4E"/>
    <w:rsid w:val="001D2321"/>
    <w:rsid w:val="001D2782"/>
    <w:rsid w:val="001D36E3"/>
    <w:rsid w:val="001D3DB6"/>
    <w:rsid w:val="001D446E"/>
    <w:rsid w:val="001D4E16"/>
    <w:rsid w:val="001D64CD"/>
    <w:rsid w:val="001D7755"/>
    <w:rsid w:val="001D7BC6"/>
    <w:rsid w:val="001E0131"/>
    <w:rsid w:val="001E0191"/>
    <w:rsid w:val="001E0697"/>
    <w:rsid w:val="001E0DF0"/>
    <w:rsid w:val="001E1877"/>
    <w:rsid w:val="001E1C99"/>
    <w:rsid w:val="001E1CB7"/>
    <w:rsid w:val="001E2658"/>
    <w:rsid w:val="001E331E"/>
    <w:rsid w:val="001E360E"/>
    <w:rsid w:val="001E3B7F"/>
    <w:rsid w:val="001E7B5A"/>
    <w:rsid w:val="001F0846"/>
    <w:rsid w:val="001F0D61"/>
    <w:rsid w:val="001F0FAD"/>
    <w:rsid w:val="001F35C6"/>
    <w:rsid w:val="001F3CB8"/>
    <w:rsid w:val="001F472C"/>
    <w:rsid w:val="001F483C"/>
    <w:rsid w:val="001F69E4"/>
    <w:rsid w:val="001F706F"/>
    <w:rsid w:val="001F7505"/>
    <w:rsid w:val="001F7A83"/>
    <w:rsid w:val="0020133F"/>
    <w:rsid w:val="002018BA"/>
    <w:rsid w:val="00203066"/>
    <w:rsid w:val="00203854"/>
    <w:rsid w:val="00204885"/>
    <w:rsid w:val="002059A6"/>
    <w:rsid w:val="00205B8F"/>
    <w:rsid w:val="0020745A"/>
    <w:rsid w:val="00207C9F"/>
    <w:rsid w:val="00210E33"/>
    <w:rsid w:val="0021252C"/>
    <w:rsid w:val="00222610"/>
    <w:rsid w:val="00222EF6"/>
    <w:rsid w:val="00223198"/>
    <w:rsid w:val="00223610"/>
    <w:rsid w:val="00223922"/>
    <w:rsid w:val="00224CFB"/>
    <w:rsid w:val="0022569B"/>
    <w:rsid w:val="00225E71"/>
    <w:rsid w:val="00226FAF"/>
    <w:rsid w:val="002304A7"/>
    <w:rsid w:val="002311E2"/>
    <w:rsid w:val="0023280B"/>
    <w:rsid w:val="00233115"/>
    <w:rsid w:val="00233563"/>
    <w:rsid w:val="002338BD"/>
    <w:rsid w:val="00234EC3"/>
    <w:rsid w:val="0023502C"/>
    <w:rsid w:val="00235EDB"/>
    <w:rsid w:val="0023683E"/>
    <w:rsid w:val="002368B5"/>
    <w:rsid w:val="00236C41"/>
    <w:rsid w:val="002371BD"/>
    <w:rsid w:val="002371DE"/>
    <w:rsid w:val="00237476"/>
    <w:rsid w:val="002406AD"/>
    <w:rsid w:val="00240D1B"/>
    <w:rsid w:val="00243439"/>
    <w:rsid w:val="00243613"/>
    <w:rsid w:val="00243687"/>
    <w:rsid w:val="002437D7"/>
    <w:rsid w:val="002438E1"/>
    <w:rsid w:val="002447FE"/>
    <w:rsid w:val="00245952"/>
    <w:rsid w:val="002459E6"/>
    <w:rsid w:val="00246039"/>
    <w:rsid w:val="00246D32"/>
    <w:rsid w:val="002470B7"/>
    <w:rsid w:val="00247163"/>
    <w:rsid w:val="00247741"/>
    <w:rsid w:val="0025067D"/>
    <w:rsid w:val="00250913"/>
    <w:rsid w:val="0025243A"/>
    <w:rsid w:val="00252D79"/>
    <w:rsid w:val="00252E56"/>
    <w:rsid w:val="00252E57"/>
    <w:rsid w:val="00253880"/>
    <w:rsid w:val="00256D6E"/>
    <w:rsid w:val="00256DDB"/>
    <w:rsid w:val="002577D5"/>
    <w:rsid w:val="00257D24"/>
    <w:rsid w:val="00257FCC"/>
    <w:rsid w:val="002602CE"/>
    <w:rsid w:val="00260C08"/>
    <w:rsid w:val="00262543"/>
    <w:rsid w:val="00262A4A"/>
    <w:rsid w:val="00262A58"/>
    <w:rsid w:val="00263142"/>
    <w:rsid w:val="00263358"/>
    <w:rsid w:val="002635C7"/>
    <w:rsid w:val="002644F0"/>
    <w:rsid w:val="0026479C"/>
    <w:rsid w:val="00267397"/>
    <w:rsid w:val="00271B1A"/>
    <w:rsid w:val="00271BF1"/>
    <w:rsid w:val="00272778"/>
    <w:rsid w:val="0027378F"/>
    <w:rsid w:val="00274AC2"/>
    <w:rsid w:val="00274B9A"/>
    <w:rsid w:val="002768D0"/>
    <w:rsid w:val="00277326"/>
    <w:rsid w:val="00277C32"/>
    <w:rsid w:val="002802B2"/>
    <w:rsid w:val="00280546"/>
    <w:rsid w:val="00281661"/>
    <w:rsid w:val="00281931"/>
    <w:rsid w:val="0028193E"/>
    <w:rsid w:val="0028261F"/>
    <w:rsid w:val="0028277F"/>
    <w:rsid w:val="00282857"/>
    <w:rsid w:val="00282D7A"/>
    <w:rsid w:val="00282E81"/>
    <w:rsid w:val="00283560"/>
    <w:rsid w:val="0028523C"/>
    <w:rsid w:val="002852D8"/>
    <w:rsid w:val="002858EB"/>
    <w:rsid w:val="00286153"/>
    <w:rsid w:val="002868D9"/>
    <w:rsid w:val="002869F2"/>
    <w:rsid w:val="00286BEE"/>
    <w:rsid w:val="00290639"/>
    <w:rsid w:val="00290699"/>
    <w:rsid w:val="0029095A"/>
    <w:rsid w:val="00290B65"/>
    <w:rsid w:val="00290F5A"/>
    <w:rsid w:val="00291223"/>
    <w:rsid w:val="00292853"/>
    <w:rsid w:val="00292D3A"/>
    <w:rsid w:val="00293B80"/>
    <w:rsid w:val="00294B8F"/>
    <w:rsid w:val="00295275"/>
    <w:rsid w:val="00295784"/>
    <w:rsid w:val="00295986"/>
    <w:rsid w:val="00295E1F"/>
    <w:rsid w:val="0029638C"/>
    <w:rsid w:val="00296DFC"/>
    <w:rsid w:val="0029773D"/>
    <w:rsid w:val="00297DCA"/>
    <w:rsid w:val="002A0682"/>
    <w:rsid w:val="002A0CA4"/>
    <w:rsid w:val="002A0FF2"/>
    <w:rsid w:val="002A14C5"/>
    <w:rsid w:val="002A1B62"/>
    <w:rsid w:val="002A1CF4"/>
    <w:rsid w:val="002A2D52"/>
    <w:rsid w:val="002A2FDA"/>
    <w:rsid w:val="002A3BC2"/>
    <w:rsid w:val="002A50EF"/>
    <w:rsid w:val="002A5EF8"/>
    <w:rsid w:val="002A6375"/>
    <w:rsid w:val="002A687D"/>
    <w:rsid w:val="002A7812"/>
    <w:rsid w:val="002B0A9A"/>
    <w:rsid w:val="002B0BB4"/>
    <w:rsid w:val="002B1DEC"/>
    <w:rsid w:val="002B2A37"/>
    <w:rsid w:val="002B36E1"/>
    <w:rsid w:val="002B564B"/>
    <w:rsid w:val="002B5C3F"/>
    <w:rsid w:val="002B75A2"/>
    <w:rsid w:val="002B79B8"/>
    <w:rsid w:val="002C0DC4"/>
    <w:rsid w:val="002C10C3"/>
    <w:rsid w:val="002C124B"/>
    <w:rsid w:val="002C17D0"/>
    <w:rsid w:val="002C1C25"/>
    <w:rsid w:val="002C27D6"/>
    <w:rsid w:val="002C3294"/>
    <w:rsid w:val="002C3F6F"/>
    <w:rsid w:val="002C40F9"/>
    <w:rsid w:val="002C4325"/>
    <w:rsid w:val="002C478A"/>
    <w:rsid w:val="002C5681"/>
    <w:rsid w:val="002C5B13"/>
    <w:rsid w:val="002C648A"/>
    <w:rsid w:val="002C700D"/>
    <w:rsid w:val="002C70B5"/>
    <w:rsid w:val="002C7144"/>
    <w:rsid w:val="002C7C25"/>
    <w:rsid w:val="002D18BB"/>
    <w:rsid w:val="002D2C69"/>
    <w:rsid w:val="002D4083"/>
    <w:rsid w:val="002D4E37"/>
    <w:rsid w:val="002D5CAA"/>
    <w:rsid w:val="002D632C"/>
    <w:rsid w:val="002D71A1"/>
    <w:rsid w:val="002D7694"/>
    <w:rsid w:val="002D7818"/>
    <w:rsid w:val="002D7BF3"/>
    <w:rsid w:val="002E069D"/>
    <w:rsid w:val="002E0A47"/>
    <w:rsid w:val="002E1721"/>
    <w:rsid w:val="002E1C3F"/>
    <w:rsid w:val="002E24A2"/>
    <w:rsid w:val="002E3DF6"/>
    <w:rsid w:val="002E5EA0"/>
    <w:rsid w:val="002E6696"/>
    <w:rsid w:val="002F0D08"/>
    <w:rsid w:val="002F1377"/>
    <w:rsid w:val="002F25C9"/>
    <w:rsid w:val="002F320F"/>
    <w:rsid w:val="002F392F"/>
    <w:rsid w:val="002F3C80"/>
    <w:rsid w:val="002F4B54"/>
    <w:rsid w:val="002F4CCE"/>
    <w:rsid w:val="002F5175"/>
    <w:rsid w:val="002F7BF5"/>
    <w:rsid w:val="00300676"/>
    <w:rsid w:val="00300A1D"/>
    <w:rsid w:val="00300C89"/>
    <w:rsid w:val="00302D54"/>
    <w:rsid w:val="003039EE"/>
    <w:rsid w:val="00306779"/>
    <w:rsid w:val="0031006B"/>
    <w:rsid w:val="00310391"/>
    <w:rsid w:val="0031063D"/>
    <w:rsid w:val="003114C5"/>
    <w:rsid w:val="00311D1A"/>
    <w:rsid w:val="00313148"/>
    <w:rsid w:val="00313EDB"/>
    <w:rsid w:val="00313FF4"/>
    <w:rsid w:val="00314230"/>
    <w:rsid w:val="00314967"/>
    <w:rsid w:val="00314D62"/>
    <w:rsid w:val="0031591B"/>
    <w:rsid w:val="00315C52"/>
    <w:rsid w:val="00316547"/>
    <w:rsid w:val="00316625"/>
    <w:rsid w:val="003170EA"/>
    <w:rsid w:val="0031739B"/>
    <w:rsid w:val="0031777E"/>
    <w:rsid w:val="0032033F"/>
    <w:rsid w:val="0032200C"/>
    <w:rsid w:val="003227A2"/>
    <w:rsid w:val="003228F6"/>
    <w:rsid w:val="003229DB"/>
    <w:rsid w:val="003229DC"/>
    <w:rsid w:val="003233A3"/>
    <w:rsid w:val="00323606"/>
    <w:rsid w:val="003239C9"/>
    <w:rsid w:val="00323D98"/>
    <w:rsid w:val="00324278"/>
    <w:rsid w:val="00326FAC"/>
    <w:rsid w:val="00327A36"/>
    <w:rsid w:val="00330039"/>
    <w:rsid w:val="00330C55"/>
    <w:rsid w:val="00332487"/>
    <w:rsid w:val="00332C79"/>
    <w:rsid w:val="00334378"/>
    <w:rsid w:val="0033456D"/>
    <w:rsid w:val="00335925"/>
    <w:rsid w:val="003363A9"/>
    <w:rsid w:val="0033643F"/>
    <w:rsid w:val="00336BEB"/>
    <w:rsid w:val="00337486"/>
    <w:rsid w:val="00340194"/>
    <w:rsid w:val="00340684"/>
    <w:rsid w:val="003413EE"/>
    <w:rsid w:val="00341C59"/>
    <w:rsid w:val="0034235C"/>
    <w:rsid w:val="003425D1"/>
    <w:rsid w:val="00343B84"/>
    <w:rsid w:val="00344B6C"/>
    <w:rsid w:val="00346000"/>
    <w:rsid w:val="003464A6"/>
    <w:rsid w:val="00346908"/>
    <w:rsid w:val="00347A9D"/>
    <w:rsid w:val="00350245"/>
    <w:rsid w:val="003521E0"/>
    <w:rsid w:val="0035261E"/>
    <w:rsid w:val="00353323"/>
    <w:rsid w:val="00354DA3"/>
    <w:rsid w:val="003559D8"/>
    <w:rsid w:val="00355A78"/>
    <w:rsid w:val="00355FA0"/>
    <w:rsid w:val="003574B9"/>
    <w:rsid w:val="00357695"/>
    <w:rsid w:val="00357E58"/>
    <w:rsid w:val="00361791"/>
    <w:rsid w:val="00361CE2"/>
    <w:rsid w:val="00362417"/>
    <w:rsid w:val="003664DC"/>
    <w:rsid w:val="00366FE7"/>
    <w:rsid w:val="0036716C"/>
    <w:rsid w:val="003678DC"/>
    <w:rsid w:val="003703CA"/>
    <w:rsid w:val="003704AD"/>
    <w:rsid w:val="0037071A"/>
    <w:rsid w:val="00370BC0"/>
    <w:rsid w:val="00371015"/>
    <w:rsid w:val="00371E6E"/>
    <w:rsid w:val="00372881"/>
    <w:rsid w:val="00372DF9"/>
    <w:rsid w:val="0037355F"/>
    <w:rsid w:val="00373C94"/>
    <w:rsid w:val="00373C97"/>
    <w:rsid w:val="00373CC4"/>
    <w:rsid w:val="003740AC"/>
    <w:rsid w:val="00374AD5"/>
    <w:rsid w:val="00375531"/>
    <w:rsid w:val="00375A8A"/>
    <w:rsid w:val="00376216"/>
    <w:rsid w:val="003776A0"/>
    <w:rsid w:val="00377F53"/>
    <w:rsid w:val="00380764"/>
    <w:rsid w:val="00380916"/>
    <w:rsid w:val="00380E3F"/>
    <w:rsid w:val="00380ECB"/>
    <w:rsid w:val="003816C8"/>
    <w:rsid w:val="00383242"/>
    <w:rsid w:val="003842CF"/>
    <w:rsid w:val="00384AAF"/>
    <w:rsid w:val="00384BBC"/>
    <w:rsid w:val="00385878"/>
    <w:rsid w:val="00386308"/>
    <w:rsid w:val="00387016"/>
    <w:rsid w:val="0038719E"/>
    <w:rsid w:val="00387B6A"/>
    <w:rsid w:val="00390039"/>
    <w:rsid w:val="00391571"/>
    <w:rsid w:val="00391844"/>
    <w:rsid w:val="00391E1E"/>
    <w:rsid w:val="003922EB"/>
    <w:rsid w:val="00392395"/>
    <w:rsid w:val="00393073"/>
    <w:rsid w:val="003939AA"/>
    <w:rsid w:val="00393E08"/>
    <w:rsid w:val="003946DA"/>
    <w:rsid w:val="003972E4"/>
    <w:rsid w:val="003978E0"/>
    <w:rsid w:val="003A020F"/>
    <w:rsid w:val="003A0402"/>
    <w:rsid w:val="003A05FF"/>
    <w:rsid w:val="003A1411"/>
    <w:rsid w:val="003A1A38"/>
    <w:rsid w:val="003A1A91"/>
    <w:rsid w:val="003A1CEA"/>
    <w:rsid w:val="003A1F0E"/>
    <w:rsid w:val="003A26CB"/>
    <w:rsid w:val="003A2C2A"/>
    <w:rsid w:val="003A2EC7"/>
    <w:rsid w:val="003A31CE"/>
    <w:rsid w:val="003A37EF"/>
    <w:rsid w:val="003A41B7"/>
    <w:rsid w:val="003A4239"/>
    <w:rsid w:val="003A4847"/>
    <w:rsid w:val="003A4DD6"/>
    <w:rsid w:val="003A4E5C"/>
    <w:rsid w:val="003A5EB2"/>
    <w:rsid w:val="003A5F71"/>
    <w:rsid w:val="003A6125"/>
    <w:rsid w:val="003A63BC"/>
    <w:rsid w:val="003A64FD"/>
    <w:rsid w:val="003A6936"/>
    <w:rsid w:val="003A78CC"/>
    <w:rsid w:val="003A7D48"/>
    <w:rsid w:val="003B0024"/>
    <w:rsid w:val="003B011F"/>
    <w:rsid w:val="003B0205"/>
    <w:rsid w:val="003B11BB"/>
    <w:rsid w:val="003B11EB"/>
    <w:rsid w:val="003B1A72"/>
    <w:rsid w:val="003B1DEC"/>
    <w:rsid w:val="003B2087"/>
    <w:rsid w:val="003B2159"/>
    <w:rsid w:val="003B230E"/>
    <w:rsid w:val="003B23A0"/>
    <w:rsid w:val="003B24E3"/>
    <w:rsid w:val="003B260A"/>
    <w:rsid w:val="003B3C2F"/>
    <w:rsid w:val="003B3EBF"/>
    <w:rsid w:val="003B40BD"/>
    <w:rsid w:val="003B47CC"/>
    <w:rsid w:val="003B4DE1"/>
    <w:rsid w:val="003B4EFA"/>
    <w:rsid w:val="003B64F2"/>
    <w:rsid w:val="003B6A26"/>
    <w:rsid w:val="003B72EF"/>
    <w:rsid w:val="003C04BD"/>
    <w:rsid w:val="003C05B0"/>
    <w:rsid w:val="003C1902"/>
    <w:rsid w:val="003C28BF"/>
    <w:rsid w:val="003C2BCE"/>
    <w:rsid w:val="003C36BE"/>
    <w:rsid w:val="003C5100"/>
    <w:rsid w:val="003C5D69"/>
    <w:rsid w:val="003C60F1"/>
    <w:rsid w:val="003C729C"/>
    <w:rsid w:val="003C7FEB"/>
    <w:rsid w:val="003D0673"/>
    <w:rsid w:val="003D0951"/>
    <w:rsid w:val="003D212B"/>
    <w:rsid w:val="003D23C2"/>
    <w:rsid w:val="003D24C9"/>
    <w:rsid w:val="003D2E4A"/>
    <w:rsid w:val="003D34F7"/>
    <w:rsid w:val="003D3602"/>
    <w:rsid w:val="003D3C45"/>
    <w:rsid w:val="003D7495"/>
    <w:rsid w:val="003E0A0F"/>
    <w:rsid w:val="003E0BEA"/>
    <w:rsid w:val="003E23EB"/>
    <w:rsid w:val="003E27FC"/>
    <w:rsid w:val="003E38B5"/>
    <w:rsid w:val="003E3AA7"/>
    <w:rsid w:val="003E4AB3"/>
    <w:rsid w:val="003E52A2"/>
    <w:rsid w:val="003E5E61"/>
    <w:rsid w:val="003E69CA"/>
    <w:rsid w:val="003E736E"/>
    <w:rsid w:val="003E7CA8"/>
    <w:rsid w:val="003F1120"/>
    <w:rsid w:val="003F1293"/>
    <w:rsid w:val="003F2954"/>
    <w:rsid w:val="003F33CF"/>
    <w:rsid w:val="003F40B4"/>
    <w:rsid w:val="003F4239"/>
    <w:rsid w:val="003F45B9"/>
    <w:rsid w:val="003F54E6"/>
    <w:rsid w:val="003F6734"/>
    <w:rsid w:val="003F6D2B"/>
    <w:rsid w:val="003F75A0"/>
    <w:rsid w:val="003F7D7E"/>
    <w:rsid w:val="003F7EC2"/>
    <w:rsid w:val="00400ED6"/>
    <w:rsid w:val="00402C4B"/>
    <w:rsid w:val="00402F61"/>
    <w:rsid w:val="00403355"/>
    <w:rsid w:val="00404069"/>
    <w:rsid w:val="0040408F"/>
    <w:rsid w:val="004044C0"/>
    <w:rsid w:val="004046D8"/>
    <w:rsid w:val="00404839"/>
    <w:rsid w:val="004049C8"/>
    <w:rsid w:val="00405344"/>
    <w:rsid w:val="00405846"/>
    <w:rsid w:val="00405898"/>
    <w:rsid w:val="00405B59"/>
    <w:rsid w:val="00405C59"/>
    <w:rsid w:val="00405CEA"/>
    <w:rsid w:val="0040608B"/>
    <w:rsid w:val="00407BCD"/>
    <w:rsid w:val="00410003"/>
    <w:rsid w:val="00410069"/>
    <w:rsid w:val="00410AB0"/>
    <w:rsid w:val="0041137D"/>
    <w:rsid w:val="00411582"/>
    <w:rsid w:val="00411915"/>
    <w:rsid w:val="00411E94"/>
    <w:rsid w:val="0041201F"/>
    <w:rsid w:val="00412838"/>
    <w:rsid w:val="00413302"/>
    <w:rsid w:val="00413A45"/>
    <w:rsid w:val="00413EC9"/>
    <w:rsid w:val="00414279"/>
    <w:rsid w:val="00414289"/>
    <w:rsid w:val="00414347"/>
    <w:rsid w:val="0041492F"/>
    <w:rsid w:val="00415696"/>
    <w:rsid w:val="004156AE"/>
    <w:rsid w:val="0041598D"/>
    <w:rsid w:val="00415D3A"/>
    <w:rsid w:val="00415E49"/>
    <w:rsid w:val="00417CBD"/>
    <w:rsid w:val="0042006E"/>
    <w:rsid w:val="004203CB"/>
    <w:rsid w:val="00420BE6"/>
    <w:rsid w:val="00420D26"/>
    <w:rsid w:val="004225DD"/>
    <w:rsid w:val="00422F56"/>
    <w:rsid w:val="004256B5"/>
    <w:rsid w:val="00426333"/>
    <w:rsid w:val="00426C88"/>
    <w:rsid w:val="00426C90"/>
    <w:rsid w:val="00426DB1"/>
    <w:rsid w:val="00426DF4"/>
    <w:rsid w:val="00427957"/>
    <w:rsid w:val="00427ED5"/>
    <w:rsid w:val="00430AE9"/>
    <w:rsid w:val="00431789"/>
    <w:rsid w:val="0043249C"/>
    <w:rsid w:val="00432542"/>
    <w:rsid w:val="0043276B"/>
    <w:rsid w:val="00433A27"/>
    <w:rsid w:val="00433DEC"/>
    <w:rsid w:val="00433E88"/>
    <w:rsid w:val="00435565"/>
    <w:rsid w:val="00435836"/>
    <w:rsid w:val="00436674"/>
    <w:rsid w:val="00440067"/>
    <w:rsid w:val="00440C21"/>
    <w:rsid w:val="004410BE"/>
    <w:rsid w:val="00441C32"/>
    <w:rsid w:val="00442298"/>
    <w:rsid w:val="004428E1"/>
    <w:rsid w:val="00443158"/>
    <w:rsid w:val="0044331D"/>
    <w:rsid w:val="00444BE3"/>
    <w:rsid w:val="00445180"/>
    <w:rsid w:val="004451D8"/>
    <w:rsid w:val="0044533E"/>
    <w:rsid w:val="0044585F"/>
    <w:rsid w:val="00445C64"/>
    <w:rsid w:val="00445FEC"/>
    <w:rsid w:val="00446C80"/>
    <w:rsid w:val="00446D8B"/>
    <w:rsid w:val="00447534"/>
    <w:rsid w:val="00447542"/>
    <w:rsid w:val="00450A79"/>
    <w:rsid w:val="004516E1"/>
    <w:rsid w:val="00451EB9"/>
    <w:rsid w:val="004521F8"/>
    <w:rsid w:val="00452CDA"/>
    <w:rsid w:val="004532E5"/>
    <w:rsid w:val="004532F8"/>
    <w:rsid w:val="004535EC"/>
    <w:rsid w:val="0045407B"/>
    <w:rsid w:val="004543BD"/>
    <w:rsid w:val="00454425"/>
    <w:rsid w:val="00454762"/>
    <w:rsid w:val="00454D70"/>
    <w:rsid w:val="00460134"/>
    <w:rsid w:val="004601BC"/>
    <w:rsid w:val="004604B3"/>
    <w:rsid w:val="004614B9"/>
    <w:rsid w:val="00462AB9"/>
    <w:rsid w:val="00462C93"/>
    <w:rsid w:val="00463755"/>
    <w:rsid w:val="00463B59"/>
    <w:rsid w:val="00463CA3"/>
    <w:rsid w:val="00464415"/>
    <w:rsid w:val="004649C6"/>
    <w:rsid w:val="00464E54"/>
    <w:rsid w:val="00465A86"/>
    <w:rsid w:val="004667E3"/>
    <w:rsid w:val="00466ACE"/>
    <w:rsid w:val="00466F96"/>
    <w:rsid w:val="00467606"/>
    <w:rsid w:val="00467FE7"/>
    <w:rsid w:val="0047090C"/>
    <w:rsid w:val="0047140E"/>
    <w:rsid w:val="00471D68"/>
    <w:rsid w:val="004722A7"/>
    <w:rsid w:val="0047248D"/>
    <w:rsid w:val="004727B9"/>
    <w:rsid w:val="004727E1"/>
    <w:rsid w:val="00473893"/>
    <w:rsid w:val="00474812"/>
    <w:rsid w:val="00476365"/>
    <w:rsid w:val="004770D4"/>
    <w:rsid w:val="004776B7"/>
    <w:rsid w:val="00480C85"/>
    <w:rsid w:val="0048144A"/>
    <w:rsid w:val="00481C1F"/>
    <w:rsid w:val="00481DF5"/>
    <w:rsid w:val="00482ABC"/>
    <w:rsid w:val="00482F0B"/>
    <w:rsid w:val="004830F1"/>
    <w:rsid w:val="00483661"/>
    <w:rsid w:val="0048468D"/>
    <w:rsid w:val="00484CC6"/>
    <w:rsid w:val="0048563E"/>
    <w:rsid w:val="00485FB6"/>
    <w:rsid w:val="00490685"/>
    <w:rsid w:val="00491841"/>
    <w:rsid w:val="00493B4C"/>
    <w:rsid w:val="00494B17"/>
    <w:rsid w:val="004954E4"/>
    <w:rsid w:val="004958C5"/>
    <w:rsid w:val="00495B5D"/>
    <w:rsid w:val="00496155"/>
    <w:rsid w:val="00497EB4"/>
    <w:rsid w:val="00497F4B"/>
    <w:rsid w:val="004A0028"/>
    <w:rsid w:val="004A1384"/>
    <w:rsid w:val="004A1DE4"/>
    <w:rsid w:val="004A2235"/>
    <w:rsid w:val="004A3C81"/>
    <w:rsid w:val="004A46A7"/>
    <w:rsid w:val="004A5141"/>
    <w:rsid w:val="004A5597"/>
    <w:rsid w:val="004A6EEF"/>
    <w:rsid w:val="004A6F74"/>
    <w:rsid w:val="004A6F99"/>
    <w:rsid w:val="004B0190"/>
    <w:rsid w:val="004B1019"/>
    <w:rsid w:val="004B2182"/>
    <w:rsid w:val="004B2782"/>
    <w:rsid w:val="004B3107"/>
    <w:rsid w:val="004B360D"/>
    <w:rsid w:val="004B66BE"/>
    <w:rsid w:val="004B731B"/>
    <w:rsid w:val="004B7AF2"/>
    <w:rsid w:val="004C030C"/>
    <w:rsid w:val="004C07B1"/>
    <w:rsid w:val="004C0989"/>
    <w:rsid w:val="004C0EDC"/>
    <w:rsid w:val="004C1308"/>
    <w:rsid w:val="004C190F"/>
    <w:rsid w:val="004C2DE0"/>
    <w:rsid w:val="004C3219"/>
    <w:rsid w:val="004C4819"/>
    <w:rsid w:val="004C5B3E"/>
    <w:rsid w:val="004C5F16"/>
    <w:rsid w:val="004C6240"/>
    <w:rsid w:val="004C65B1"/>
    <w:rsid w:val="004C684E"/>
    <w:rsid w:val="004C75F1"/>
    <w:rsid w:val="004C7BF5"/>
    <w:rsid w:val="004D0607"/>
    <w:rsid w:val="004D0A36"/>
    <w:rsid w:val="004D0C87"/>
    <w:rsid w:val="004D126D"/>
    <w:rsid w:val="004D1B0F"/>
    <w:rsid w:val="004D1EF1"/>
    <w:rsid w:val="004D2303"/>
    <w:rsid w:val="004D33DB"/>
    <w:rsid w:val="004D3556"/>
    <w:rsid w:val="004D3F74"/>
    <w:rsid w:val="004D3F9B"/>
    <w:rsid w:val="004D4DDD"/>
    <w:rsid w:val="004D4F65"/>
    <w:rsid w:val="004D5F33"/>
    <w:rsid w:val="004E08DE"/>
    <w:rsid w:val="004E11F1"/>
    <w:rsid w:val="004E14C9"/>
    <w:rsid w:val="004E1DA5"/>
    <w:rsid w:val="004E2191"/>
    <w:rsid w:val="004E2259"/>
    <w:rsid w:val="004E2B73"/>
    <w:rsid w:val="004E315F"/>
    <w:rsid w:val="004E518C"/>
    <w:rsid w:val="004E5D82"/>
    <w:rsid w:val="004E5DDE"/>
    <w:rsid w:val="004E5F89"/>
    <w:rsid w:val="004E6CA1"/>
    <w:rsid w:val="004F0E9F"/>
    <w:rsid w:val="004F1656"/>
    <w:rsid w:val="004F227A"/>
    <w:rsid w:val="004F34C6"/>
    <w:rsid w:val="004F3C61"/>
    <w:rsid w:val="004F48E8"/>
    <w:rsid w:val="004F4FF8"/>
    <w:rsid w:val="004F5131"/>
    <w:rsid w:val="004F585A"/>
    <w:rsid w:val="004F6BF6"/>
    <w:rsid w:val="004F6FC9"/>
    <w:rsid w:val="004F6FCD"/>
    <w:rsid w:val="004F7545"/>
    <w:rsid w:val="00500523"/>
    <w:rsid w:val="00500844"/>
    <w:rsid w:val="00500DA4"/>
    <w:rsid w:val="00501058"/>
    <w:rsid w:val="00501FE0"/>
    <w:rsid w:val="00502527"/>
    <w:rsid w:val="00503352"/>
    <w:rsid w:val="005044BE"/>
    <w:rsid w:val="00505DFC"/>
    <w:rsid w:val="005060E9"/>
    <w:rsid w:val="005062CE"/>
    <w:rsid w:val="00510BDE"/>
    <w:rsid w:val="00511866"/>
    <w:rsid w:val="0051218A"/>
    <w:rsid w:val="0051231C"/>
    <w:rsid w:val="005123E3"/>
    <w:rsid w:val="00512435"/>
    <w:rsid w:val="00512A38"/>
    <w:rsid w:val="00513823"/>
    <w:rsid w:val="00513A17"/>
    <w:rsid w:val="0051406B"/>
    <w:rsid w:val="00514262"/>
    <w:rsid w:val="005144DE"/>
    <w:rsid w:val="00514CEE"/>
    <w:rsid w:val="00515A42"/>
    <w:rsid w:val="00516794"/>
    <w:rsid w:val="0051713C"/>
    <w:rsid w:val="00517477"/>
    <w:rsid w:val="005174DC"/>
    <w:rsid w:val="00517BDF"/>
    <w:rsid w:val="0052082C"/>
    <w:rsid w:val="00520B31"/>
    <w:rsid w:val="00520DE6"/>
    <w:rsid w:val="00521CE0"/>
    <w:rsid w:val="00522104"/>
    <w:rsid w:val="00522485"/>
    <w:rsid w:val="005227F8"/>
    <w:rsid w:val="0052338A"/>
    <w:rsid w:val="00523A9E"/>
    <w:rsid w:val="005249F6"/>
    <w:rsid w:val="00525115"/>
    <w:rsid w:val="00525A4D"/>
    <w:rsid w:val="00526219"/>
    <w:rsid w:val="0052661C"/>
    <w:rsid w:val="00527109"/>
    <w:rsid w:val="00527951"/>
    <w:rsid w:val="0053006E"/>
    <w:rsid w:val="0053064D"/>
    <w:rsid w:val="00530BA0"/>
    <w:rsid w:val="005313AC"/>
    <w:rsid w:val="00532611"/>
    <w:rsid w:val="00532696"/>
    <w:rsid w:val="00533859"/>
    <w:rsid w:val="00533C56"/>
    <w:rsid w:val="00534C6A"/>
    <w:rsid w:val="00534D0C"/>
    <w:rsid w:val="00535D06"/>
    <w:rsid w:val="00535FED"/>
    <w:rsid w:val="00537055"/>
    <w:rsid w:val="00537FEE"/>
    <w:rsid w:val="0054100E"/>
    <w:rsid w:val="005411A4"/>
    <w:rsid w:val="0054176A"/>
    <w:rsid w:val="00543783"/>
    <w:rsid w:val="005437DC"/>
    <w:rsid w:val="00543E00"/>
    <w:rsid w:val="00543FBF"/>
    <w:rsid w:val="00544DB4"/>
    <w:rsid w:val="00546D1E"/>
    <w:rsid w:val="0054718F"/>
    <w:rsid w:val="005476A9"/>
    <w:rsid w:val="00547CD9"/>
    <w:rsid w:val="00547D6E"/>
    <w:rsid w:val="005512E9"/>
    <w:rsid w:val="005525FA"/>
    <w:rsid w:val="005526DB"/>
    <w:rsid w:val="00552E14"/>
    <w:rsid w:val="00553838"/>
    <w:rsid w:val="00553D8B"/>
    <w:rsid w:val="00554173"/>
    <w:rsid w:val="0055463B"/>
    <w:rsid w:val="00554999"/>
    <w:rsid w:val="005552AE"/>
    <w:rsid w:val="005553B0"/>
    <w:rsid w:val="0055589D"/>
    <w:rsid w:val="0055607E"/>
    <w:rsid w:val="00556376"/>
    <w:rsid w:val="00556E43"/>
    <w:rsid w:val="005576EA"/>
    <w:rsid w:val="0056075A"/>
    <w:rsid w:val="0056180D"/>
    <w:rsid w:val="00561DD6"/>
    <w:rsid w:val="0056291C"/>
    <w:rsid w:val="00562F33"/>
    <w:rsid w:val="005631D4"/>
    <w:rsid w:val="005650B7"/>
    <w:rsid w:val="0056547D"/>
    <w:rsid w:val="00566F5B"/>
    <w:rsid w:val="005672C8"/>
    <w:rsid w:val="005677AE"/>
    <w:rsid w:val="0056799B"/>
    <w:rsid w:val="00567E3B"/>
    <w:rsid w:val="005707EE"/>
    <w:rsid w:val="005719BC"/>
    <w:rsid w:val="00571C44"/>
    <w:rsid w:val="00573179"/>
    <w:rsid w:val="00573553"/>
    <w:rsid w:val="0057428A"/>
    <w:rsid w:val="005747CB"/>
    <w:rsid w:val="00574F35"/>
    <w:rsid w:val="00576066"/>
    <w:rsid w:val="0058009B"/>
    <w:rsid w:val="00580CBC"/>
    <w:rsid w:val="00580D47"/>
    <w:rsid w:val="0058195E"/>
    <w:rsid w:val="00581EAF"/>
    <w:rsid w:val="005828A4"/>
    <w:rsid w:val="00582966"/>
    <w:rsid w:val="00582A05"/>
    <w:rsid w:val="00583524"/>
    <w:rsid w:val="0058452E"/>
    <w:rsid w:val="005857FB"/>
    <w:rsid w:val="00586B5B"/>
    <w:rsid w:val="00587C17"/>
    <w:rsid w:val="00590194"/>
    <w:rsid w:val="00590E7A"/>
    <w:rsid w:val="00591183"/>
    <w:rsid w:val="005918C6"/>
    <w:rsid w:val="00592A5D"/>
    <w:rsid w:val="00592DF4"/>
    <w:rsid w:val="00592FDF"/>
    <w:rsid w:val="00592FEA"/>
    <w:rsid w:val="005931F3"/>
    <w:rsid w:val="0059320E"/>
    <w:rsid w:val="00593954"/>
    <w:rsid w:val="005961A2"/>
    <w:rsid w:val="0059658C"/>
    <w:rsid w:val="005A0A6A"/>
    <w:rsid w:val="005A14CA"/>
    <w:rsid w:val="005A39B6"/>
    <w:rsid w:val="005A53D2"/>
    <w:rsid w:val="005A5DAE"/>
    <w:rsid w:val="005A60C9"/>
    <w:rsid w:val="005A63BD"/>
    <w:rsid w:val="005A6ED3"/>
    <w:rsid w:val="005A7F60"/>
    <w:rsid w:val="005B01D5"/>
    <w:rsid w:val="005B0C3D"/>
    <w:rsid w:val="005B0E8A"/>
    <w:rsid w:val="005B1564"/>
    <w:rsid w:val="005B16CA"/>
    <w:rsid w:val="005B386B"/>
    <w:rsid w:val="005B3875"/>
    <w:rsid w:val="005B3FE6"/>
    <w:rsid w:val="005B4425"/>
    <w:rsid w:val="005B5055"/>
    <w:rsid w:val="005B55C1"/>
    <w:rsid w:val="005B5C0E"/>
    <w:rsid w:val="005B5CED"/>
    <w:rsid w:val="005B66E0"/>
    <w:rsid w:val="005C0258"/>
    <w:rsid w:val="005C03B2"/>
    <w:rsid w:val="005C0D44"/>
    <w:rsid w:val="005C1DF7"/>
    <w:rsid w:val="005C2202"/>
    <w:rsid w:val="005C2576"/>
    <w:rsid w:val="005C3B70"/>
    <w:rsid w:val="005C4373"/>
    <w:rsid w:val="005C4A12"/>
    <w:rsid w:val="005C4D09"/>
    <w:rsid w:val="005C58CE"/>
    <w:rsid w:val="005C6326"/>
    <w:rsid w:val="005C73B6"/>
    <w:rsid w:val="005D0027"/>
    <w:rsid w:val="005D037D"/>
    <w:rsid w:val="005D0B17"/>
    <w:rsid w:val="005D0B4F"/>
    <w:rsid w:val="005D0DDA"/>
    <w:rsid w:val="005D136C"/>
    <w:rsid w:val="005D173F"/>
    <w:rsid w:val="005D1EC7"/>
    <w:rsid w:val="005D208A"/>
    <w:rsid w:val="005D26B6"/>
    <w:rsid w:val="005D27AD"/>
    <w:rsid w:val="005D2ACC"/>
    <w:rsid w:val="005D2C89"/>
    <w:rsid w:val="005D31A9"/>
    <w:rsid w:val="005D3D46"/>
    <w:rsid w:val="005D3F77"/>
    <w:rsid w:val="005D4461"/>
    <w:rsid w:val="005D4759"/>
    <w:rsid w:val="005D4C83"/>
    <w:rsid w:val="005D5FD1"/>
    <w:rsid w:val="005D68B8"/>
    <w:rsid w:val="005E0078"/>
    <w:rsid w:val="005E085A"/>
    <w:rsid w:val="005E227D"/>
    <w:rsid w:val="005E3170"/>
    <w:rsid w:val="005E3438"/>
    <w:rsid w:val="005E4A7B"/>
    <w:rsid w:val="005E5612"/>
    <w:rsid w:val="005E64B0"/>
    <w:rsid w:val="005E6706"/>
    <w:rsid w:val="005E67AF"/>
    <w:rsid w:val="005E67CC"/>
    <w:rsid w:val="005E7E9F"/>
    <w:rsid w:val="005F05F8"/>
    <w:rsid w:val="005F061E"/>
    <w:rsid w:val="005F13E6"/>
    <w:rsid w:val="005F1B25"/>
    <w:rsid w:val="005F2418"/>
    <w:rsid w:val="005F2D26"/>
    <w:rsid w:val="005F354F"/>
    <w:rsid w:val="005F3CB3"/>
    <w:rsid w:val="005F3DA6"/>
    <w:rsid w:val="005F4323"/>
    <w:rsid w:val="005F4B7E"/>
    <w:rsid w:val="005F4F52"/>
    <w:rsid w:val="005F7527"/>
    <w:rsid w:val="005F7694"/>
    <w:rsid w:val="00601396"/>
    <w:rsid w:val="00602067"/>
    <w:rsid w:val="006027DB"/>
    <w:rsid w:val="00602E33"/>
    <w:rsid w:val="00603856"/>
    <w:rsid w:val="006052BE"/>
    <w:rsid w:val="00605829"/>
    <w:rsid w:val="006061D9"/>
    <w:rsid w:val="00606E7A"/>
    <w:rsid w:val="006074E4"/>
    <w:rsid w:val="00611607"/>
    <w:rsid w:val="006118BF"/>
    <w:rsid w:val="006121CC"/>
    <w:rsid w:val="0061251C"/>
    <w:rsid w:val="006140A0"/>
    <w:rsid w:val="006143E8"/>
    <w:rsid w:val="00614511"/>
    <w:rsid w:val="00614E0B"/>
    <w:rsid w:val="0061514F"/>
    <w:rsid w:val="006155A0"/>
    <w:rsid w:val="00615D29"/>
    <w:rsid w:val="00616333"/>
    <w:rsid w:val="0061708B"/>
    <w:rsid w:val="006174EB"/>
    <w:rsid w:val="0061789D"/>
    <w:rsid w:val="00617C4E"/>
    <w:rsid w:val="006200E5"/>
    <w:rsid w:val="00620412"/>
    <w:rsid w:val="006206B0"/>
    <w:rsid w:val="0062145B"/>
    <w:rsid w:val="006219E9"/>
    <w:rsid w:val="00622314"/>
    <w:rsid w:val="0062233B"/>
    <w:rsid w:val="006240CE"/>
    <w:rsid w:val="0062478B"/>
    <w:rsid w:val="0062554B"/>
    <w:rsid w:val="00626A55"/>
    <w:rsid w:val="00626BA2"/>
    <w:rsid w:val="00627196"/>
    <w:rsid w:val="0063039B"/>
    <w:rsid w:val="00631D0C"/>
    <w:rsid w:val="00631E01"/>
    <w:rsid w:val="006326C7"/>
    <w:rsid w:val="00633883"/>
    <w:rsid w:val="006342DD"/>
    <w:rsid w:val="006362E7"/>
    <w:rsid w:val="00637CA4"/>
    <w:rsid w:val="006416AC"/>
    <w:rsid w:val="00641BA7"/>
    <w:rsid w:val="00642344"/>
    <w:rsid w:val="00642D66"/>
    <w:rsid w:val="00642D88"/>
    <w:rsid w:val="00642DB0"/>
    <w:rsid w:val="006431C2"/>
    <w:rsid w:val="006445BB"/>
    <w:rsid w:val="006447E8"/>
    <w:rsid w:val="0064483E"/>
    <w:rsid w:val="0064484E"/>
    <w:rsid w:val="00644CDF"/>
    <w:rsid w:val="0064566E"/>
    <w:rsid w:val="00645B66"/>
    <w:rsid w:val="00645C03"/>
    <w:rsid w:val="00646A70"/>
    <w:rsid w:val="00646D0F"/>
    <w:rsid w:val="00646F14"/>
    <w:rsid w:val="00647266"/>
    <w:rsid w:val="00650326"/>
    <w:rsid w:val="006505E2"/>
    <w:rsid w:val="00651135"/>
    <w:rsid w:val="00651B59"/>
    <w:rsid w:val="006531EF"/>
    <w:rsid w:val="006532C3"/>
    <w:rsid w:val="0065347E"/>
    <w:rsid w:val="00653A26"/>
    <w:rsid w:val="006540AF"/>
    <w:rsid w:val="0065431C"/>
    <w:rsid w:val="00656355"/>
    <w:rsid w:val="006565A9"/>
    <w:rsid w:val="00656789"/>
    <w:rsid w:val="00656CC8"/>
    <w:rsid w:val="00656DD4"/>
    <w:rsid w:val="006571AD"/>
    <w:rsid w:val="006579E5"/>
    <w:rsid w:val="00660FA7"/>
    <w:rsid w:val="0066305F"/>
    <w:rsid w:val="00663107"/>
    <w:rsid w:val="00663857"/>
    <w:rsid w:val="00663864"/>
    <w:rsid w:val="00663BAE"/>
    <w:rsid w:val="00663D70"/>
    <w:rsid w:val="00664201"/>
    <w:rsid w:val="0066544A"/>
    <w:rsid w:val="006657AD"/>
    <w:rsid w:val="00666BB6"/>
    <w:rsid w:val="00666F49"/>
    <w:rsid w:val="006671B1"/>
    <w:rsid w:val="0066766F"/>
    <w:rsid w:val="00672E86"/>
    <w:rsid w:val="006737BD"/>
    <w:rsid w:val="00673A77"/>
    <w:rsid w:val="0067446F"/>
    <w:rsid w:val="0067586C"/>
    <w:rsid w:val="00675D3A"/>
    <w:rsid w:val="0067634B"/>
    <w:rsid w:val="00676C5E"/>
    <w:rsid w:val="00677157"/>
    <w:rsid w:val="00677232"/>
    <w:rsid w:val="00677527"/>
    <w:rsid w:val="00677DF1"/>
    <w:rsid w:val="00677F3C"/>
    <w:rsid w:val="00681324"/>
    <w:rsid w:val="00681573"/>
    <w:rsid w:val="00681929"/>
    <w:rsid w:val="00681EBB"/>
    <w:rsid w:val="00682A9C"/>
    <w:rsid w:val="00682E05"/>
    <w:rsid w:val="0068355E"/>
    <w:rsid w:val="006839FF"/>
    <w:rsid w:val="00683F35"/>
    <w:rsid w:val="00683FE1"/>
    <w:rsid w:val="00684260"/>
    <w:rsid w:val="006843B2"/>
    <w:rsid w:val="006847D0"/>
    <w:rsid w:val="006853B8"/>
    <w:rsid w:val="00685BE2"/>
    <w:rsid w:val="00685FBD"/>
    <w:rsid w:val="00686906"/>
    <w:rsid w:val="00686F23"/>
    <w:rsid w:val="00690FA8"/>
    <w:rsid w:val="00691D11"/>
    <w:rsid w:val="00692DCA"/>
    <w:rsid w:val="006948BE"/>
    <w:rsid w:val="006948C2"/>
    <w:rsid w:val="00694C95"/>
    <w:rsid w:val="00695196"/>
    <w:rsid w:val="0069534A"/>
    <w:rsid w:val="006957B1"/>
    <w:rsid w:val="00695E3E"/>
    <w:rsid w:val="0069675F"/>
    <w:rsid w:val="006971F8"/>
    <w:rsid w:val="006972A2"/>
    <w:rsid w:val="00697392"/>
    <w:rsid w:val="006973C0"/>
    <w:rsid w:val="006A0772"/>
    <w:rsid w:val="006A1757"/>
    <w:rsid w:val="006A19FC"/>
    <w:rsid w:val="006A1B38"/>
    <w:rsid w:val="006A2035"/>
    <w:rsid w:val="006A36EA"/>
    <w:rsid w:val="006A4C66"/>
    <w:rsid w:val="006A4D3D"/>
    <w:rsid w:val="006A4F04"/>
    <w:rsid w:val="006A55E6"/>
    <w:rsid w:val="006A718E"/>
    <w:rsid w:val="006A7F81"/>
    <w:rsid w:val="006B006B"/>
    <w:rsid w:val="006B012F"/>
    <w:rsid w:val="006B022D"/>
    <w:rsid w:val="006B0477"/>
    <w:rsid w:val="006B0678"/>
    <w:rsid w:val="006B1B2A"/>
    <w:rsid w:val="006B2FF0"/>
    <w:rsid w:val="006B32FE"/>
    <w:rsid w:val="006B3569"/>
    <w:rsid w:val="006B3FD1"/>
    <w:rsid w:val="006B4BF6"/>
    <w:rsid w:val="006B4E91"/>
    <w:rsid w:val="006B51B0"/>
    <w:rsid w:val="006B5B95"/>
    <w:rsid w:val="006B6A3F"/>
    <w:rsid w:val="006B6BD8"/>
    <w:rsid w:val="006B79C4"/>
    <w:rsid w:val="006C14DA"/>
    <w:rsid w:val="006C15A5"/>
    <w:rsid w:val="006C1CFD"/>
    <w:rsid w:val="006C24EC"/>
    <w:rsid w:val="006C2D99"/>
    <w:rsid w:val="006C357C"/>
    <w:rsid w:val="006C3628"/>
    <w:rsid w:val="006C3A67"/>
    <w:rsid w:val="006C45AE"/>
    <w:rsid w:val="006C4E8B"/>
    <w:rsid w:val="006C5623"/>
    <w:rsid w:val="006C5AC9"/>
    <w:rsid w:val="006C6DAF"/>
    <w:rsid w:val="006C71E7"/>
    <w:rsid w:val="006D004C"/>
    <w:rsid w:val="006D0797"/>
    <w:rsid w:val="006D098B"/>
    <w:rsid w:val="006D14AE"/>
    <w:rsid w:val="006D23EA"/>
    <w:rsid w:val="006D252C"/>
    <w:rsid w:val="006D3024"/>
    <w:rsid w:val="006D3225"/>
    <w:rsid w:val="006D32B1"/>
    <w:rsid w:val="006D4413"/>
    <w:rsid w:val="006D507B"/>
    <w:rsid w:val="006D5865"/>
    <w:rsid w:val="006D669B"/>
    <w:rsid w:val="006D7397"/>
    <w:rsid w:val="006D78EC"/>
    <w:rsid w:val="006E003C"/>
    <w:rsid w:val="006E0293"/>
    <w:rsid w:val="006E06F6"/>
    <w:rsid w:val="006E0D55"/>
    <w:rsid w:val="006E1F35"/>
    <w:rsid w:val="006E2E52"/>
    <w:rsid w:val="006E3496"/>
    <w:rsid w:val="006E3C6F"/>
    <w:rsid w:val="006E41D9"/>
    <w:rsid w:val="006E41F0"/>
    <w:rsid w:val="006E45D8"/>
    <w:rsid w:val="006E56F8"/>
    <w:rsid w:val="006E58F4"/>
    <w:rsid w:val="006E639A"/>
    <w:rsid w:val="006E75B9"/>
    <w:rsid w:val="006F106D"/>
    <w:rsid w:val="006F1335"/>
    <w:rsid w:val="006F1AE2"/>
    <w:rsid w:val="006F1EE4"/>
    <w:rsid w:val="006F2291"/>
    <w:rsid w:val="006F31E3"/>
    <w:rsid w:val="006F3647"/>
    <w:rsid w:val="006F41DF"/>
    <w:rsid w:val="006F4E41"/>
    <w:rsid w:val="006F7746"/>
    <w:rsid w:val="00700036"/>
    <w:rsid w:val="007009C7"/>
    <w:rsid w:val="007019DE"/>
    <w:rsid w:val="007025FC"/>
    <w:rsid w:val="007037F5"/>
    <w:rsid w:val="0070513E"/>
    <w:rsid w:val="007054F1"/>
    <w:rsid w:val="0070679B"/>
    <w:rsid w:val="00706ED3"/>
    <w:rsid w:val="00707998"/>
    <w:rsid w:val="00710432"/>
    <w:rsid w:val="007109BC"/>
    <w:rsid w:val="00710A2C"/>
    <w:rsid w:val="00710C2B"/>
    <w:rsid w:val="0071181A"/>
    <w:rsid w:val="00711C5F"/>
    <w:rsid w:val="0071227F"/>
    <w:rsid w:val="00712807"/>
    <w:rsid w:val="0071302C"/>
    <w:rsid w:val="00713115"/>
    <w:rsid w:val="00713195"/>
    <w:rsid w:val="007135A2"/>
    <w:rsid w:val="00713CBC"/>
    <w:rsid w:val="00713DFD"/>
    <w:rsid w:val="00713E4A"/>
    <w:rsid w:val="007142A2"/>
    <w:rsid w:val="00714BED"/>
    <w:rsid w:val="00715986"/>
    <w:rsid w:val="00715FDC"/>
    <w:rsid w:val="00716B92"/>
    <w:rsid w:val="00716C9F"/>
    <w:rsid w:val="00717E0D"/>
    <w:rsid w:val="00720223"/>
    <w:rsid w:val="0072131A"/>
    <w:rsid w:val="007217B0"/>
    <w:rsid w:val="00722609"/>
    <w:rsid w:val="00722740"/>
    <w:rsid w:val="00722DF9"/>
    <w:rsid w:val="00723468"/>
    <w:rsid w:val="00723A1D"/>
    <w:rsid w:val="00724774"/>
    <w:rsid w:val="007250F4"/>
    <w:rsid w:val="007252F1"/>
    <w:rsid w:val="00725D1E"/>
    <w:rsid w:val="00726871"/>
    <w:rsid w:val="00726E61"/>
    <w:rsid w:val="00727B2F"/>
    <w:rsid w:val="0073053F"/>
    <w:rsid w:val="007310F8"/>
    <w:rsid w:val="007319EE"/>
    <w:rsid w:val="00731ACF"/>
    <w:rsid w:val="00731CA8"/>
    <w:rsid w:val="00732E68"/>
    <w:rsid w:val="00734192"/>
    <w:rsid w:val="007342D2"/>
    <w:rsid w:val="007344E2"/>
    <w:rsid w:val="00734705"/>
    <w:rsid w:val="00735015"/>
    <w:rsid w:val="0073505B"/>
    <w:rsid w:val="0073507A"/>
    <w:rsid w:val="00735206"/>
    <w:rsid w:val="00735773"/>
    <w:rsid w:val="00736375"/>
    <w:rsid w:val="007363F8"/>
    <w:rsid w:val="007369E3"/>
    <w:rsid w:val="007376A3"/>
    <w:rsid w:val="00737733"/>
    <w:rsid w:val="00737F59"/>
    <w:rsid w:val="007404C5"/>
    <w:rsid w:val="00740B17"/>
    <w:rsid w:val="00741128"/>
    <w:rsid w:val="0074173F"/>
    <w:rsid w:val="00742051"/>
    <w:rsid w:val="0074234A"/>
    <w:rsid w:val="00742381"/>
    <w:rsid w:val="00742BAE"/>
    <w:rsid w:val="00743311"/>
    <w:rsid w:val="00743CD8"/>
    <w:rsid w:val="00744DC8"/>
    <w:rsid w:val="007459E5"/>
    <w:rsid w:val="00745DF8"/>
    <w:rsid w:val="00746015"/>
    <w:rsid w:val="007464A2"/>
    <w:rsid w:val="007471D2"/>
    <w:rsid w:val="00747C3B"/>
    <w:rsid w:val="007502EF"/>
    <w:rsid w:val="00750572"/>
    <w:rsid w:val="00750AA2"/>
    <w:rsid w:val="00750C6B"/>
    <w:rsid w:val="00751346"/>
    <w:rsid w:val="007518CD"/>
    <w:rsid w:val="007519F4"/>
    <w:rsid w:val="00751B7D"/>
    <w:rsid w:val="00751F93"/>
    <w:rsid w:val="007533F6"/>
    <w:rsid w:val="00756A01"/>
    <w:rsid w:val="00756BD7"/>
    <w:rsid w:val="00756F37"/>
    <w:rsid w:val="007610D1"/>
    <w:rsid w:val="00761710"/>
    <w:rsid w:val="00762059"/>
    <w:rsid w:val="007628C3"/>
    <w:rsid w:val="0076319E"/>
    <w:rsid w:val="0076407F"/>
    <w:rsid w:val="00764263"/>
    <w:rsid w:val="00764DA0"/>
    <w:rsid w:val="0076542C"/>
    <w:rsid w:val="007660D1"/>
    <w:rsid w:val="00766CDC"/>
    <w:rsid w:val="00766E3E"/>
    <w:rsid w:val="00767603"/>
    <w:rsid w:val="007678D9"/>
    <w:rsid w:val="00770504"/>
    <w:rsid w:val="00770BB2"/>
    <w:rsid w:val="00772465"/>
    <w:rsid w:val="00773122"/>
    <w:rsid w:val="0077484B"/>
    <w:rsid w:val="00775C05"/>
    <w:rsid w:val="00776EAD"/>
    <w:rsid w:val="007770D3"/>
    <w:rsid w:val="00777755"/>
    <w:rsid w:val="00780DD9"/>
    <w:rsid w:val="007826D7"/>
    <w:rsid w:val="00782BFD"/>
    <w:rsid w:val="00782D8C"/>
    <w:rsid w:val="00782D99"/>
    <w:rsid w:val="007834A0"/>
    <w:rsid w:val="007836C9"/>
    <w:rsid w:val="00783929"/>
    <w:rsid w:val="007847E7"/>
    <w:rsid w:val="00785C0E"/>
    <w:rsid w:val="00785F91"/>
    <w:rsid w:val="00787860"/>
    <w:rsid w:val="007879D5"/>
    <w:rsid w:val="00787CC4"/>
    <w:rsid w:val="0079054A"/>
    <w:rsid w:val="00790587"/>
    <w:rsid w:val="00792502"/>
    <w:rsid w:val="007928C1"/>
    <w:rsid w:val="00792A7D"/>
    <w:rsid w:val="007934D3"/>
    <w:rsid w:val="00793C82"/>
    <w:rsid w:val="0079403F"/>
    <w:rsid w:val="00794430"/>
    <w:rsid w:val="007979D1"/>
    <w:rsid w:val="007A0762"/>
    <w:rsid w:val="007A11C8"/>
    <w:rsid w:val="007A1A07"/>
    <w:rsid w:val="007A1F6D"/>
    <w:rsid w:val="007A3712"/>
    <w:rsid w:val="007A37F0"/>
    <w:rsid w:val="007A3E14"/>
    <w:rsid w:val="007A484B"/>
    <w:rsid w:val="007A4C36"/>
    <w:rsid w:val="007A5426"/>
    <w:rsid w:val="007A6276"/>
    <w:rsid w:val="007A6915"/>
    <w:rsid w:val="007A70ED"/>
    <w:rsid w:val="007B05EE"/>
    <w:rsid w:val="007B0DD8"/>
    <w:rsid w:val="007B101E"/>
    <w:rsid w:val="007B116A"/>
    <w:rsid w:val="007B2EA2"/>
    <w:rsid w:val="007B461C"/>
    <w:rsid w:val="007B52EF"/>
    <w:rsid w:val="007B7151"/>
    <w:rsid w:val="007C0AFE"/>
    <w:rsid w:val="007C0D05"/>
    <w:rsid w:val="007C0D10"/>
    <w:rsid w:val="007C110C"/>
    <w:rsid w:val="007C1398"/>
    <w:rsid w:val="007C182C"/>
    <w:rsid w:val="007C2CFA"/>
    <w:rsid w:val="007C310D"/>
    <w:rsid w:val="007C3799"/>
    <w:rsid w:val="007C4DC5"/>
    <w:rsid w:val="007C514C"/>
    <w:rsid w:val="007C5646"/>
    <w:rsid w:val="007C5BBB"/>
    <w:rsid w:val="007C5E1C"/>
    <w:rsid w:val="007C6390"/>
    <w:rsid w:val="007C667A"/>
    <w:rsid w:val="007C77B0"/>
    <w:rsid w:val="007D10C6"/>
    <w:rsid w:val="007D27F5"/>
    <w:rsid w:val="007D29D4"/>
    <w:rsid w:val="007D43F9"/>
    <w:rsid w:val="007D5B42"/>
    <w:rsid w:val="007D64B2"/>
    <w:rsid w:val="007D6E06"/>
    <w:rsid w:val="007D74AC"/>
    <w:rsid w:val="007D7F0D"/>
    <w:rsid w:val="007E09CB"/>
    <w:rsid w:val="007E13FA"/>
    <w:rsid w:val="007E2E41"/>
    <w:rsid w:val="007E3CD3"/>
    <w:rsid w:val="007E488F"/>
    <w:rsid w:val="007E4C87"/>
    <w:rsid w:val="007E67FD"/>
    <w:rsid w:val="007E6ED3"/>
    <w:rsid w:val="007E790D"/>
    <w:rsid w:val="007E7B2F"/>
    <w:rsid w:val="007F0264"/>
    <w:rsid w:val="007F1D61"/>
    <w:rsid w:val="007F2174"/>
    <w:rsid w:val="007F299D"/>
    <w:rsid w:val="007F2AA5"/>
    <w:rsid w:val="007F32B2"/>
    <w:rsid w:val="007F4081"/>
    <w:rsid w:val="007F4978"/>
    <w:rsid w:val="007F4A1A"/>
    <w:rsid w:val="007F58F0"/>
    <w:rsid w:val="007F6CDB"/>
    <w:rsid w:val="008004F7"/>
    <w:rsid w:val="00800889"/>
    <w:rsid w:val="00800980"/>
    <w:rsid w:val="00802334"/>
    <w:rsid w:val="008024A4"/>
    <w:rsid w:val="00803A2B"/>
    <w:rsid w:val="008056AC"/>
    <w:rsid w:val="008057ED"/>
    <w:rsid w:val="00810638"/>
    <w:rsid w:val="0081190F"/>
    <w:rsid w:val="00812072"/>
    <w:rsid w:val="008130AE"/>
    <w:rsid w:val="0081509F"/>
    <w:rsid w:val="008152F1"/>
    <w:rsid w:val="00815370"/>
    <w:rsid w:val="00815BE1"/>
    <w:rsid w:val="00816551"/>
    <w:rsid w:val="00816557"/>
    <w:rsid w:val="008176F4"/>
    <w:rsid w:val="00817C5D"/>
    <w:rsid w:val="00817D8C"/>
    <w:rsid w:val="00820487"/>
    <w:rsid w:val="00820B94"/>
    <w:rsid w:val="00820D08"/>
    <w:rsid w:val="00821F27"/>
    <w:rsid w:val="00822F0C"/>
    <w:rsid w:val="00823EB6"/>
    <w:rsid w:val="00825416"/>
    <w:rsid w:val="00826A4F"/>
    <w:rsid w:val="00827AAF"/>
    <w:rsid w:val="00831192"/>
    <w:rsid w:val="00831FA0"/>
    <w:rsid w:val="00832943"/>
    <w:rsid w:val="00833693"/>
    <w:rsid w:val="008336A7"/>
    <w:rsid w:val="00833EE0"/>
    <w:rsid w:val="0083534B"/>
    <w:rsid w:val="008355C4"/>
    <w:rsid w:val="00835D5A"/>
    <w:rsid w:val="00836E2B"/>
    <w:rsid w:val="00837318"/>
    <w:rsid w:val="008405BA"/>
    <w:rsid w:val="00841F20"/>
    <w:rsid w:val="00843401"/>
    <w:rsid w:val="00843C70"/>
    <w:rsid w:val="0084637D"/>
    <w:rsid w:val="00846A8B"/>
    <w:rsid w:val="008474BB"/>
    <w:rsid w:val="0084782F"/>
    <w:rsid w:val="00847ED8"/>
    <w:rsid w:val="00850379"/>
    <w:rsid w:val="00850818"/>
    <w:rsid w:val="00851525"/>
    <w:rsid w:val="00851635"/>
    <w:rsid w:val="00851E9B"/>
    <w:rsid w:val="0085242B"/>
    <w:rsid w:val="008532B4"/>
    <w:rsid w:val="0085333A"/>
    <w:rsid w:val="00854536"/>
    <w:rsid w:val="008545C1"/>
    <w:rsid w:val="00855F4C"/>
    <w:rsid w:val="00856870"/>
    <w:rsid w:val="008572C3"/>
    <w:rsid w:val="0085737A"/>
    <w:rsid w:val="00857444"/>
    <w:rsid w:val="008575F6"/>
    <w:rsid w:val="008576AB"/>
    <w:rsid w:val="00860286"/>
    <w:rsid w:val="008605D3"/>
    <w:rsid w:val="00860B09"/>
    <w:rsid w:val="00861266"/>
    <w:rsid w:val="00862F78"/>
    <w:rsid w:val="00863FEE"/>
    <w:rsid w:val="0086421A"/>
    <w:rsid w:val="0086482A"/>
    <w:rsid w:val="00864870"/>
    <w:rsid w:val="00865097"/>
    <w:rsid w:val="00865AF1"/>
    <w:rsid w:val="00865C3C"/>
    <w:rsid w:val="008667B4"/>
    <w:rsid w:val="00867F0F"/>
    <w:rsid w:val="00870461"/>
    <w:rsid w:val="00870E20"/>
    <w:rsid w:val="008735B7"/>
    <w:rsid w:val="00873747"/>
    <w:rsid w:val="00873E59"/>
    <w:rsid w:val="008741A1"/>
    <w:rsid w:val="008743B1"/>
    <w:rsid w:val="008746A9"/>
    <w:rsid w:val="00874D9E"/>
    <w:rsid w:val="008752CE"/>
    <w:rsid w:val="00876240"/>
    <w:rsid w:val="0087656F"/>
    <w:rsid w:val="00876D7E"/>
    <w:rsid w:val="008813D7"/>
    <w:rsid w:val="00881B0F"/>
    <w:rsid w:val="008858FC"/>
    <w:rsid w:val="00885CBB"/>
    <w:rsid w:val="00886914"/>
    <w:rsid w:val="008873C3"/>
    <w:rsid w:val="00890158"/>
    <w:rsid w:val="00890635"/>
    <w:rsid w:val="0089067C"/>
    <w:rsid w:val="00891417"/>
    <w:rsid w:val="00891634"/>
    <w:rsid w:val="0089301E"/>
    <w:rsid w:val="00893696"/>
    <w:rsid w:val="008958E3"/>
    <w:rsid w:val="00895AAC"/>
    <w:rsid w:val="00896880"/>
    <w:rsid w:val="00896F40"/>
    <w:rsid w:val="0089743F"/>
    <w:rsid w:val="0089765C"/>
    <w:rsid w:val="008A0D89"/>
    <w:rsid w:val="008A119C"/>
    <w:rsid w:val="008A1422"/>
    <w:rsid w:val="008A1A27"/>
    <w:rsid w:val="008A1B59"/>
    <w:rsid w:val="008A1F73"/>
    <w:rsid w:val="008A2D68"/>
    <w:rsid w:val="008A3F6B"/>
    <w:rsid w:val="008A519C"/>
    <w:rsid w:val="008A6250"/>
    <w:rsid w:val="008A68CF"/>
    <w:rsid w:val="008A6A5C"/>
    <w:rsid w:val="008B0CC6"/>
    <w:rsid w:val="008B1B6C"/>
    <w:rsid w:val="008B1F32"/>
    <w:rsid w:val="008B3EB2"/>
    <w:rsid w:val="008B5288"/>
    <w:rsid w:val="008B5991"/>
    <w:rsid w:val="008B6E6F"/>
    <w:rsid w:val="008B7AAB"/>
    <w:rsid w:val="008C0995"/>
    <w:rsid w:val="008C0B65"/>
    <w:rsid w:val="008C0EEB"/>
    <w:rsid w:val="008C12F8"/>
    <w:rsid w:val="008C1632"/>
    <w:rsid w:val="008C2173"/>
    <w:rsid w:val="008C27A9"/>
    <w:rsid w:val="008C34E0"/>
    <w:rsid w:val="008C3ADC"/>
    <w:rsid w:val="008C4508"/>
    <w:rsid w:val="008C537A"/>
    <w:rsid w:val="008C6E9A"/>
    <w:rsid w:val="008C706A"/>
    <w:rsid w:val="008C7803"/>
    <w:rsid w:val="008C7FE8"/>
    <w:rsid w:val="008D1738"/>
    <w:rsid w:val="008D1F8D"/>
    <w:rsid w:val="008D4248"/>
    <w:rsid w:val="008D4D5A"/>
    <w:rsid w:val="008D4E3D"/>
    <w:rsid w:val="008D50F2"/>
    <w:rsid w:val="008D575F"/>
    <w:rsid w:val="008D58DF"/>
    <w:rsid w:val="008D5AD1"/>
    <w:rsid w:val="008D5C51"/>
    <w:rsid w:val="008E3109"/>
    <w:rsid w:val="008E3D1E"/>
    <w:rsid w:val="008E46F5"/>
    <w:rsid w:val="008E49C5"/>
    <w:rsid w:val="008E49DA"/>
    <w:rsid w:val="008E4C41"/>
    <w:rsid w:val="008E51A0"/>
    <w:rsid w:val="008E6E9E"/>
    <w:rsid w:val="008F1436"/>
    <w:rsid w:val="008F162F"/>
    <w:rsid w:val="008F18B2"/>
    <w:rsid w:val="008F2EB9"/>
    <w:rsid w:val="008F420B"/>
    <w:rsid w:val="008F46EB"/>
    <w:rsid w:val="008F50DD"/>
    <w:rsid w:val="008F580A"/>
    <w:rsid w:val="008F5B8E"/>
    <w:rsid w:val="008F5E45"/>
    <w:rsid w:val="008F5F88"/>
    <w:rsid w:val="008F72FC"/>
    <w:rsid w:val="008F7B2C"/>
    <w:rsid w:val="009021EB"/>
    <w:rsid w:val="009024D2"/>
    <w:rsid w:val="00904AEB"/>
    <w:rsid w:val="009067D3"/>
    <w:rsid w:val="00911109"/>
    <w:rsid w:val="00912025"/>
    <w:rsid w:val="00912A91"/>
    <w:rsid w:val="00913B22"/>
    <w:rsid w:val="009143B9"/>
    <w:rsid w:val="00914536"/>
    <w:rsid w:val="00914889"/>
    <w:rsid w:val="00915BEF"/>
    <w:rsid w:val="009166AD"/>
    <w:rsid w:val="00916D53"/>
    <w:rsid w:val="00917E93"/>
    <w:rsid w:val="009208D7"/>
    <w:rsid w:val="009222A2"/>
    <w:rsid w:val="00922B24"/>
    <w:rsid w:val="00922C5F"/>
    <w:rsid w:val="009241A3"/>
    <w:rsid w:val="0092453C"/>
    <w:rsid w:val="009246D2"/>
    <w:rsid w:val="00924FBF"/>
    <w:rsid w:val="00925310"/>
    <w:rsid w:val="00925623"/>
    <w:rsid w:val="009258AA"/>
    <w:rsid w:val="00925D13"/>
    <w:rsid w:val="009268B8"/>
    <w:rsid w:val="00927381"/>
    <w:rsid w:val="009317C6"/>
    <w:rsid w:val="009319CF"/>
    <w:rsid w:val="00931BB3"/>
    <w:rsid w:val="009322E3"/>
    <w:rsid w:val="00932912"/>
    <w:rsid w:val="009346D7"/>
    <w:rsid w:val="0093495C"/>
    <w:rsid w:val="0093564C"/>
    <w:rsid w:val="00936AE0"/>
    <w:rsid w:val="0093721D"/>
    <w:rsid w:val="009403DC"/>
    <w:rsid w:val="00940F1C"/>
    <w:rsid w:val="009413A1"/>
    <w:rsid w:val="00943240"/>
    <w:rsid w:val="0094338B"/>
    <w:rsid w:val="009436EB"/>
    <w:rsid w:val="009438E4"/>
    <w:rsid w:val="0094453D"/>
    <w:rsid w:val="00944B62"/>
    <w:rsid w:val="0095027B"/>
    <w:rsid w:val="00950848"/>
    <w:rsid w:val="00951144"/>
    <w:rsid w:val="0095134F"/>
    <w:rsid w:val="00951AD1"/>
    <w:rsid w:val="00952430"/>
    <w:rsid w:val="0095529A"/>
    <w:rsid w:val="0095539E"/>
    <w:rsid w:val="0095737A"/>
    <w:rsid w:val="00957F18"/>
    <w:rsid w:val="00957FF6"/>
    <w:rsid w:val="009602E5"/>
    <w:rsid w:val="0096032D"/>
    <w:rsid w:val="009610AA"/>
    <w:rsid w:val="00962620"/>
    <w:rsid w:val="00962FAA"/>
    <w:rsid w:val="00963154"/>
    <w:rsid w:val="00963504"/>
    <w:rsid w:val="009636E7"/>
    <w:rsid w:val="00963B1B"/>
    <w:rsid w:val="009649E8"/>
    <w:rsid w:val="009654BF"/>
    <w:rsid w:val="009666FF"/>
    <w:rsid w:val="00966A9A"/>
    <w:rsid w:val="00967C67"/>
    <w:rsid w:val="00970B81"/>
    <w:rsid w:val="00971B0C"/>
    <w:rsid w:val="00971E03"/>
    <w:rsid w:val="00971F7E"/>
    <w:rsid w:val="00972807"/>
    <w:rsid w:val="0097285E"/>
    <w:rsid w:val="009728E9"/>
    <w:rsid w:val="00972B12"/>
    <w:rsid w:val="00972CD0"/>
    <w:rsid w:val="009737C5"/>
    <w:rsid w:val="009746CB"/>
    <w:rsid w:val="00974A1A"/>
    <w:rsid w:val="00974FA6"/>
    <w:rsid w:val="0097690A"/>
    <w:rsid w:val="00976FBE"/>
    <w:rsid w:val="0097715E"/>
    <w:rsid w:val="00977316"/>
    <w:rsid w:val="00977F0B"/>
    <w:rsid w:val="00980E6C"/>
    <w:rsid w:val="0098168A"/>
    <w:rsid w:val="009823E7"/>
    <w:rsid w:val="0098280D"/>
    <w:rsid w:val="00982BB9"/>
    <w:rsid w:val="00982FBE"/>
    <w:rsid w:val="00983ED0"/>
    <w:rsid w:val="00983ED3"/>
    <w:rsid w:val="00984A84"/>
    <w:rsid w:val="00984D71"/>
    <w:rsid w:val="00986140"/>
    <w:rsid w:val="0098726B"/>
    <w:rsid w:val="0098729E"/>
    <w:rsid w:val="00987715"/>
    <w:rsid w:val="00987809"/>
    <w:rsid w:val="00987CDD"/>
    <w:rsid w:val="009903BA"/>
    <w:rsid w:val="0099058F"/>
    <w:rsid w:val="00990CBE"/>
    <w:rsid w:val="009911C8"/>
    <w:rsid w:val="00992291"/>
    <w:rsid w:val="00993B7B"/>
    <w:rsid w:val="00993D74"/>
    <w:rsid w:val="00994E21"/>
    <w:rsid w:val="009957ED"/>
    <w:rsid w:val="0099593B"/>
    <w:rsid w:val="00995FE0"/>
    <w:rsid w:val="009960E0"/>
    <w:rsid w:val="00996DBD"/>
    <w:rsid w:val="009A03DB"/>
    <w:rsid w:val="009A03F0"/>
    <w:rsid w:val="009A0988"/>
    <w:rsid w:val="009A1111"/>
    <w:rsid w:val="009A14CD"/>
    <w:rsid w:val="009A22E6"/>
    <w:rsid w:val="009A328A"/>
    <w:rsid w:val="009A3649"/>
    <w:rsid w:val="009A3C6C"/>
    <w:rsid w:val="009A3E50"/>
    <w:rsid w:val="009A4374"/>
    <w:rsid w:val="009A45D4"/>
    <w:rsid w:val="009A51AE"/>
    <w:rsid w:val="009A5586"/>
    <w:rsid w:val="009A676B"/>
    <w:rsid w:val="009B0197"/>
    <w:rsid w:val="009B0245"/>
    <w:rsid w:val="009B276A"/>
    <w:rsid w:val="009B2D6D"/>
    <w:rsid w:val="009B441D"/>
    <w:rsid w:val="009B487B"/>
    <w:rsid w:val="009B4ED2"/>
    <w:rsid w:val="009B571D"/>
    <w:rsid w:val="009B6062"/>
    <w:rsid w:val="009B61BE"/>
    <w:rsid w:val="009B6A96"/>
    <w:rsid w:val="009B7E38"/>
    <w:rsid w:val="009B7F98"/>
    <w:rsid w:val="009C0691"/>
    <w:rsid w:val="009C0FA1"/>
    <w:rsid w:val="009C14D8"/>
    <w:rsid w:val="009C17F0"/>
    <w:rsid w:val="009C2613"/>
    <w:rsid w:val="009C3CDF"/>
    <w:rsid w:val="009C4195"/>
    <w:rsid w:val="009C509C"/>
    <w:rsid w:val="009C5821"/>
    <w:rsid w:val="009C5905"/>
    <w:rsid w:val="009C5B7B"/>
    <w:rsid w:val="009C5D09"/>
    <w:rsid w:val="009C6A54"/>
    <w:rsid w:val="009C6C62"/>
    <w:rsid w:val="009C7997"/>
    <w:rsid w:val="009D039B"/>
    <w:rsid w:val="009D0809"/>
    <w:rsid w:val="009D09C9"/>
    <w:rsid w:val="009D15EC"/>
    <w:rsid w:val="009D2F5D"/>
    <w:rsid w:val="009D302D"/>
    <w:rsid w:val="009D369A"/>
    <w:rsid w:val="009D3C3E"/>
    <w:rsid w:val="009D3C4D"/>
    <w:rsid w:val="009D56E5"/>
    <w:rsid w:val="009D5B59"/>
    <w:rsid w:val="009D5C96"/>
    <w:rsid w:val="009D6E9A"/>
    <w:rsid w:val="009D7D48"/>
    <w:rsid w:val="009E01B3"/>
    <w:rsid w:val="009E085E"/>
    <w:rsid w:val="009E0C8E"/>
    <w:rsid w:val="009E0D0A"/>
    <w:rsid w:val="009E132A"/>
    <w:rsid w:val="009E1B6A"/>
    <w:rsid w:val="009E27E5"/>
    <w:rsid w:val="009E33B7"/>
    <w:rsid w:val="009E3856"/>
    <w:rsid w:val="009E48C4"/>
    <w:rsid w:val="009E4C55"/>
    <w:rsid w:val="009E4DF7"/>
    <w:rsid w:val="009E5964"/>
    <w:rsid w:val="009E656B"/>
    <w:rsid w:val="009E6666"/>
    <w:rsid w:val="009E6B72"/>
    <w:rsid w:val="009E72A2"/>
    <w:rsid w:val="009E7F7A"/>
    <w:rsid w:val="009F0088"/>
    <w:rsid w:val="009F15A9"/>
    <w:rsid w:val="009F19A5"/>
    <w:rsid w:val="009F2683"/>
    <w:rsid w:val="009F2950"/>
    <w:rsid w:val="009F296D"/>
    <w:rsid w:val="009F323E"/>
    <w:rsid w:val="009F3926"/>
    <w:rsid w:val="009F395C"/>
    <w:rsid w:val="009F39E5"/>
    <w:rsid w:val="009F45A0"/>
    <w:rsid w:val="009F464F"/>
    <w:rsid w:val="009F4A1B"/>
    <w:rsid w:val="009F6EB9"/>
    <w:rsid w:val="009F6F3F"/>
    <w:rsid w:val="009F71C3"/>
    <w:rsid w:val="009F7CE3"/>
    <w:rsid w:val="00A00989"/>
    <w:rsid w:val="00A00D0B"/>
    <w:rsid w:val="00A01A10"/>
    <w:rsid w:val="00A022C6"/>
    <w:rsid w:val="00A02A5B"/>
    <w:rsid w:val="00A02D10"/>
    <w:rsid w:val="00A030C9"/>
    <w:rsid w:val="00A04D85"/>
    <w:rsid w:val="00A0530D"/>
    <w:rsid w:val="00A053DB"/>
    <w:rsid w:val="00A06E78"/>
    <w:rsid w:val="00A07C6E"/>
    <w:rsid w:val="00A07FAE"/>
    <w:rsid w:val="00A11F1F"/>
    <w:rsid w:val="00A132EE"/>
    <w:rsid w:val="00A14014"/>
    <w:rsid w:val="00A15D72"/>
    <w:rsid w:val="00A1632C"/>
    <w:rsid w:val="00A167C1"/>
    <w:rsid w:val="00A167C5"/>
    <w:rsid w:val="00A167F2"/>
    <w:rsid w:val="00A16C90"/>
    <w:rsid w:val="00A175F0"/>
    <w:rsid w:val="00A176E9"/>
    <w:rsid w:val="00A17A7C"/>
    <w:rsid w:val="00A17EFF"/>
    <w:rsid w:val="00A2105C"/>
    <w:rsid w:val="00A215C8"/>
    <w:rsid w:val="00A22629"/>
    <w:rsid w:val="00A229AC"/>
    <w:rsid w:val="00A2373B"/>
    <w:rsid w:val="00A23C67"/>
    <w:rsid w:val="00A245DE"/>
    <w:rsid w:val="00A251E4"/>
    <w:rsid w:val="00A2536F"/>
    <w:rsid w:val="00A254FC"/>
    <w:rsid w:val="00A25780"/>
    <w:rsid w:val="00A258F4"/>
    <w:rsid w:val="00A30FCA"/>
    <w:rsid w:val="00A31D83"/>
    <w:rsid w:val="00A3250E"/>
    <w:rsid w:val="00A3293F"/>
    <w:rsid w:val="00A33D15"/>
    <w:rsid w:val="00A3537E"/>
    <w:rsid w:val="00A359E4"/>
    <w:rsid w:val="00A364BA"/>
    <w:rsid w:val="00A36F07"/>
    <w:rsid w:val="00A37C0E"/>
    <w:rsid w:val="00A37DFC"/>
    <w:rsid w:val="00A4184E"/>
    <w:rsid w:val="00A41CA9"/>
    <w:rsid w:val="00A41EAD"/>
    <w:rsid w:val="00A436EB"/>
    <w:rsid w:val="00A4396C"/>
    <w:rsid w:val="00A443BF"/>
    <w:rsid w:val="00A44B50"/>
    <w:rsid w:val="00A450AF"/>
    <w:rsid w:val="00A45185"/>
    <w:rsid w:val="00A451D5"/>
    <w:rsid w:val="00A47AB4"/>
    <w:rsid w:val="00A47BA0"/>
    <w:rsid w:val="00A47E39"/>
    <w:rsid w:val="00A5116D"/>
    <w:rsid w:val="00A5134B"/>
    <w:rsid w:val="00A51880"/>
    <w:rsid w:val="00A51EB0"/>
    <w:rsid w:val="00A53154"/>
    <w:rsid w:val="00A5452F"/>
    <w:rsid w:val="00A55577"/>
    <w:rsid w:val="00A5635C"/>
    <w:rsid w:val="00A56F86"/>
    <w:rsid w:val="00A60E78"/>
    <w:rsid w:val="00A6129F"/>
    <w:rsid w:val="00A62028"/>
    <w:rsid w:val="00A62094"/>
    <w:rsid w:val="00A6275E"/>
    <w:rsid w:val="00A62A70"/>
    <w:rsid w:val="00A62EAD"/>
    <w:rsid w:val="00A631F0"/>
    <w:rsid w:val="00A65FFD"/>
    <w:rsid w:val="00A660A5"/>
    <w:rsid w:val="00A66104"/>
    <w:rsid w:val="00A66507"/>
    <w:rsid w:val="00A6689F"/>
    <w:rsid w:val="00A66A29"/>
    <w:rsid w:val="00A67CD5"/>
    <w:rsid w:val="00A70721"/>
    <w:rsid w:val="00A7257C"/>
    <w:rsid w:val="00A72627"/>
    <w:rsid w:val="00A7262D"/>
    <w:rsid w:val="00A7309B"/>
    <w:rsid w:val="00A73CA3"/>
    <w:rsid w:val="00A73EDB"/>
    <w:rsid w:val="00A7508E"/>
    <w:rsid w:val="00A75A16"/>
    <w:rsid w:val="00A765A7"/>
    <w:rsid w:val="00A76827"/>
    <w:rsid w:val="00A77B88"/>
    <w:rsid w:val="00A807B9"/>
    <w:rsid w:val="00A81376"/>
    <w:rsid w:val="00A819D8"/>
    <w:rsid w:val="00A81FC2"/>
    <w:rsid w:val="00A8281B"/>
    <w:rsid w:val="00A829E0"/>
    <w:rsid w:val="00A82A24"/>
    <w:rsid w:val="00A82E1F"/>
    <w:rsid w:val="00A82E94"/>
    <w:rsid w:val="00A83F93"/>
    <w:rsid w:val="00A84714"/>
    <w:rsid w:val="00A8574A"/>
    <w:rsid w:val="00A85881"/>
    <w:rsid w:val="00A86240"/>
    <w:rsid w:val="00A87407"/>
    <w:rsid w:val="00A8796A"/>
    <w:rsid w:val="00A9093A"/>
    <w:rsid w:val="00A911FA"/>
    <w:rsid w:val="00A91543"/>
    <w:rsid w:val="00A92D3E"/>
    <w:rsid w:val="00A92DFD"/>
    <w:rsid w:val="00A92EB6"/>
    <w:rsid w:val="00A933A2"/>
    <w:rsid w:val="00A93B21"/>
    <w:rsid w:val="00A93BEC"/>
    <w:rsid w:val="00A93C9B"/>
    <w:rsid w:val="00A93F75"/>
    <w:rsid w:val="00A9484F"/>
    <w:rsid w:val="00A94D87"/>
    <w:rsid w:val="00A952AA"/>
    <w:rsid w:val="00A96553"/>
    <w:rsid w:val="00A9689E"/>
    <w:rsid w:val="00A96ABC"/>
    <w:rsid w:val="00AA045E"/>
    <w:rsid w:val="00AA0D2D"/>
    <w:rsid w:val="00AA17D7"/>
    <w:rsid w:val="00AA1B85"/>
    <w:rsid w:val="00AA1F2F"/>
    <w:rsid w:val="00AA3426"/>
    <w:rsid w:val="00AA3F69"/>
    <w:rsid w:val="00AA4195"/>
    <w:rsid w:val="00AA4A4A"/>
    <w:rsid w:val="00AA4AE5"/>
    <w:rsid w:val="00AA53C2"/>
    <w:rsid w:val="00AA5890"/>
    <w:rsid w:val="00AA62DA"/>
    <w:rsid w:val="00AB0192"/>
    <w:rsid w:val="00AB08C9"/>
    <w:rsid w:val="00AB178B"/>
    <w:rsid w:val="00AB1EFB"/>
    <w:rsid w:val="00AB2E6B"/>
    <w:rsid w:val="00AB4980"/>
    <w:rsid w:val="00AB4BDD"/>
    <w:rsid w:val="00AB5842"/>
    <w:rsid w:val="00AC0148"/>
    <w:rsid w:val="00AC1719"/>
    <w:rsid w:val="00AC1FEE"/>
    <w:rsid w:val="00AC2508"/>
    <w:rsid w:val="00AC4474"/>
    <w:rsid w:val="00AC4662"/>
    <w:rsid w:val="00AC4FEA"/>
    <w:rsid w:val="00AC5881"/>
    <w:rsid w:val="00AC59D5"/>
    <w:rsid w:val="00AC5F56"/>
    <w:rsid w:val="00AC6DA4"/>
    <w:rsid w:val="00AC713A"/>
    <w:rsid w:val="00AD0614"/>
    <w:rsid w:val="00AD084D"/>
    <w:rsid w:val="00AD086A"/>
    <w:rsid w:val="00AD0A92"/>
    <w:rsid w:val="00AD1034"/>
    <w:rsid w:val="00AD1D21"/>
    <w:rsid w:val="00AD2DD5"/>
    <w:rsid w:val="00AD3188"/>
    <w:rsid w:val="00AD329F"/>
    <w:rsid w:val="00AD337D"/>
    <w:rsid w:val="00AD4F1A"/>
    <w:rsid w:val="00AD5177"/>
    <w:rsid w:val="00AD6376"/>
    <w:rsid w:val="00AD6408"/>
    <w:rsid w:val="00AD6495"/>
    <w:rsid w:val="00AD6A60"/>
    <w:rsid w:val="00AD714B"/>
    <w:rsid w:val="00AD7859"/>
    <w:rsid w:val="00AE13F5"/>
    <w:rsid w:val="00AE1A82"/>
    <w:rsid w:val="00AE2086"/>
    <w:rsid w:val="00AE21EE"/>
    <w:rsid w:val="00AE2BFB"/>
    <w:rsid w:val="00AE2F00"/>
    <w:rsid w:val="00AE401B"/>
    <w:rsid w:val="00AE44C9"/>
    <w:rsid w:val="00AE4DA3"/>
    <w:rsid w:val="00AE4E31"/>
    <w:rsid w:val="00AE70CC"/>
    <w:rsid w:val="00AF2054"/>
    <w:rsid w:val="00AF2973"/>
    <w:rsid w:val="00AF3887"/>
    <w:rsid w:val="00AF3A4C"/>
    <w:rsid w:val="00AF3DF3"/>
    <w:rsid w:val="00AF40F5"/>
    <w:rsid w:val="00AF4207"/>
    <w:rsid w:val="00AF45CC"/>
    <w:rsid w:val="00AF49A8"/>
    <w:rsid w:val="00AF5263"/>
    <w:rsid w:val="00AF5719"/>
    <w:rsid w:val="00AF5A1B"/>
    <w:rsid w:val="00AF6286"/>
    <w:rsid w:val="00AF67B7"/>
    <w:rsid w:val="00AF771B"/>
    <w:rsid w:val="00AF77C0"/>
    <w:rsid w:val="00AF7818"/>
    <w:rsid w:val="00AF7823"/>
    <w:rsid w:val="00B00738"/>
    <w:rsid w:val="00B008E3"/>
    <w:rsid w:val="00B01253"/>
    <w:rsid w:val="00B022D0"/>
    <w:rsid w:val="00B02C40"/>
    <w:rsid w:val="00B02F9F"/>
    <w:rsid w:val="00B038A2"/>
    <w:rsid w:val="00B03EF6"/>
    <w:rsid w:val="00B043DE"/>
    <w:rsid w:val="00B04E2E"/>
    <w:rsid w:val="00B05152"/>
    <w:rsid w:val="00B05471"/>
    <w:rsid w:val="00B0660B"/>
    <w:rsid w:val="00B067EC"/>
    <w:rsid w:val="00B06D07"/>
    <w:rsid w:val="00B07D5C"/>
    <w:rsid w:val="00B131EF"/>
    <w:rsid w:val="00B137B3"/>
    <w:rsid w:val="00B13806"/>
    <w:rsid w:val="00B13BB5"/>
    <w:rsid w:val="00B14255"/>
    <w:rsid w:val="00B15C03"/>
    <w:rsid w:val="00B160A2"/>
    <w:rsid w:val="00B16D43"/>
    <w:rsid w:val="00B16EA3"/>
    <w:rsid w:val="00B20447"/>
    <w:rsid w:val="00B20EBB"/>
    <w:rsid w:val="00B22AB0"/>
    <w:rsid w:val="00B235DC"/>
    <w:rsid w:val="00B23DAE"/>
    <w:rsid w:val="00B23F97"/>
    <w:rsid w:val="00B2456F"/>
    <w:rsid w:val="00B2473D"/>
    <w:rsid w:val="00B24E8E"/>
    <w:rsid w:val="00B25359"/>
    <w:rsid w:val="00B25363"/>
    <w:rsid w:val="00B2642A"/>
    <w:rsid w:val="00B2652A"/>
    <w:rsid w:val="00B26DAD"/>
    <w:rsid w:val="00B27553"/>
    <w:rsid w:val="00B307ED"/>
    <w:rsid w:val="00B30FFB"/>
    <w:rsid w:val="00B31838"/>
    <w:rsid w:val="00B318EA"/>
    <w:rsid w:val="00B32E9F"/>
    <w:rsid w:val="00B33A9B"/>
    <w:rsid w:val="00B33E28"/>
    <w:rsid w:val="00B34368"/>
    <w:rsid w:val="00B35EF2"/>
    <w:rsid w:val="00B36591"/>
    <w:rsid w:val="00B36C4E"/>
    <w:rsid w:val="00B37092"/>
    <w:rsid w:val="00B37AE3"/>
    <w:rsid w:val="00B37BED"/>
    <w:rsid w:val="00B37DC7"/>
    <w:rsid w:val="00B37F58"/>
    <w:rsid w:val="00B40105"/>
    <w:rsid w:val="00B406AB"/>
    <w:rsid w:val="00B406CF"/>
    <w:rsid w:val="00B40A5E"/>
    <w:rsid w:val="00B4185B"/>
    <w:rsid w:val="00B420F4"/>
    <w:rsid w:val="00B43E16"/>
    <w:rsid w:val="00B44B17"/>
    <w:rsid w:val="00B459F7"/>
    <w:rsid w:val="00B45FC0"/>
    <w:rsid w:val="00B4602A"/>
    <w:rsid w:val="00B4616A"/>
    <w:rsid w:val="00B47CB5"/>
    <w:rsid w:val="00B507A5"/>
    <w:rsid w:val="00B51F30"/>
    <w:rsid w:val="00B521E3"/>
    <w:rsid w:val="00B53A41"/>
    <w:rsid w:val="00B54EDB"/>
    <w:rsid w:val="00B555DD"/>
    <w:rsid w:val="00B55999"/>
    <w:rsid w:val="00B5616E"/>
    <w:rsid w:val="00B575EC"/>
    <w:rsid w:val="00B6103A"/>
    <w:rsid w:val="00B61631"/>
    <w:rsid w:val="00B61B12"/>
    <w:rsid w:val="00B6358B"/>
    <w:rsid w:val="00B6374A"/>
    <w:rsid w:val="00B651DD"/>
    <w:rsid w:val="00B6590F"/>
    <w:rsid w:val="00B6736F"/>
    <w:rsid w:val="00B67819"/>
    <w:rsid w:val="00B67D71"/>
    <w:rsid w:val="00B67F73"/>
    <w:rsid w:val="00B708DA"/>
    <w:rsid w:val="00B71504"/>
    <w:rsid w:val="00B715D4"/>
    <w:rsid w:val="00B71BCE"/>
    <w:rsid w:val="00B7220B"/>
    <w:rsid w:val="00B72522"/>
    <w:rsid w:val="00B72C72"/>
    <w:rsid w:val="00B74473"/>
    <w:rsid w:val="00B74718"/>
    <w:rsid w:val="00B753B6"/>
    <w:rsid w:val="00B7575A"/>
    <w:rsid w:val="00B75D8B"/>
    <w:rsid w:val="00B768A2"/>
    <w:rsid w:val="00B7707F"/>
    <w:rsid w:val="00B77E90"/>
    <w:rsid w:val="00B77FF5"/>
    <w:rsid w:val="00B80C76"/>
    <w:rsid w:val="00B816B8"/>
    <w:rsid w:val="00B81EAD"/>
    <w:rsid w:val="00B81FFA"/>
    <w:rsid w:val="00B823FF"/>
    <w:rsid w:val="00B8242E"/>
    <w:rsid w:val="00B825B0"/>
    <w:rsid w:val="00B826FC"/>
    <w:rsid w:val="00B82DC0"/>
    <w:rsid w:val="00B8311A"/>
    <w:rsid w:val="00B83403"/>
    <w:rsid w:val="00B84033"/>
    <w:rsid w:val="00B846EA"/>
    <w:rsid w:val="00B84CC7"/>
    <w:rsid w:val="00B8556E"/>
    <w:rsid w:val="00B85F8F"/>
    <w:rsid w:val="00B861BD"/>
    <w:rsid w:val="00B861EC"/>
    <w:rsid w:val="00B8687B"/>
    <w:rsid w:val="00B8731E"/>
    <w:rsid w:val="00B875E0"/>
    <w:rsid w:val="00B879AD"/>
    <w:rsid w:val="00B87C02"/>
    <w:rsid w:val="00B87C05"/>
    <w:rsid w:val="00B90107"/>
    <w:rsid w:val="00B90750"/>
    <w:rsid w:val="00B9183B"/>
    <w:rsid w:val="00B91C13"/>
    <w:rsid w:val="00B91D50"/>
    <w:rsid w:val="00B91DF3"/>
    <w:rsid w:val="00B93B0E"/>
    <w:rsid w:val="00B9405B"/>
    <w:rsid w:val="00B940C7"/>
    <w:rsid w:val="00B94E6F"/>
    <w:rsid w:val="00B94F2B"/>
    <w:rsid w:val="00B95475"/>
    <w:rsid w:val="00B95A15"/>
    <w:rsid w:val="00B95D86"/>
    <w:rsid w:val="00B96927"/>
    <w:rsid w:val="00B96F3E"/>
    <w:rsid w:val="00B976B8"/>
    <w:rsid w:val="00BA0EA5"/>
    <w:rsid w:val="00BA10AF"/>
    <w:rsid w:val="00BA15CF"/>
    <w:rsid w:val="00BA1AD7"/>
    <w:rsid w:val="00BA26DE"/>
    <w:rsid w:val="00BA3327"/>
    <w:rsid w:val="00BA358A"/>
    <w:rsid w:val="00BA3C9C"/>
    <w:rsid w:val="00BA4B18"/>
    <w:rsid w:val="00BA4DC5"/>
    <w:rsid w:val="00BA5C5C"/>
    <w:rsid w:val="00BA650A"/>
    <w:rsid w:val="00BB01C4"/>
    <w:rsid w:val="00BB029C"/>
    <w:rsid w:val="00BB2278"/>
    <w:rsid w:val="00BB2910"/>
    <w:rsid w:val="00BB3068"/>
    <w:rsid w:val="00BB31E4"/>
    <w:rsid w:val="00BB353E"/>
    <w:rsid w:val="00BB38F2"/>
    <w:rsid w:val="00BB42B5"/>
    <w:rsid w:val="00BB475F"/>
    <w:rsid w:val="00BB53E4"/>
    <w:rsid w:val="00BB5630"/>
    <w:rsid w:val="00BB5977"/>
    <w:rsid w:val="00BB5A02"/>
    <w:rsid w:val="00BB6B64"/>
    <w:rsid w:val="00BB6BD8"/>
    <w:rsid w:val="00BB7917"/>
    <w:rsid w:val="00BC1C3A"/>
    <w:rsid w:val="00BC29E9"/>
    <w:rsid w:val="00BC2F79"/>
    <w:rsid w:val="00BC3819"/>
    <w:rsid w:val="00BC4AA1"/>
    <w:rsid w:val="00BC512B"/>
    <w:rsid w:val="00BC69A5"/>
    <w:rsid w:val="00BC7756"/>
    <w:rsid w:val="00BD0034"/>
    <w:rsid w:val="00BD068E"/>
    <w:rsid w:val="00BD088B"/>
    <w:rsid w:val="00BD1F9C"/>
    <w:rsid w:val="00BD2E67"/>
    <w:rsid w:val="00BD440C"/>
    <w:rsid w:val="00BD724E"/>
    <w:rsid w:val="00BD72C9"/>
    <w:rsid w:val="00BD7B60"/>
    <w:rsid w:val="00BD7DE4"/>
    <w:rsid w:val="00BE07AC"/>
    <w:rsid w:val="00BE227F"/>
    <w:rsid w:val="00BE2773"/>
    <w:rsid w:val="00BE3669"/>
    <w:rsid w:val="00BE3692"/>
    <w:rsid w:val="00BE48BE"/>
    <w:rsid w:val="00BE5BBD"/>
    <w:rsid w:val="00BE65FC"/>
    <w:rsid w:val="00BE711A"/>
    <w:rsid w:val="00BE756E"/>
    <w:rsid w:val="00BE7DED"/>
    <w:rsid w:val="00BF0BCE"/>
    <w:rsid w:val="00BF0F2B"/>
    <w:rsid w:val="00BF13AC"/>
    <w:rsid w:val="00BF15DD"/>
    <w:rsid w:val="00BF40FA"/>
    <w:rsid w:val="00BF415C"/>
    <w:rsid w:val="00BF5E76"/>
    <w:rsid w:val="00BF6700"/>
    <w:rsid w:val="00BF67A9"/>
    <w:rsid w:val="00BF6A15"/>
    <w:rsid w:val="00BF7AE5"/>
    <w:rsid w:val="00C00294"/>
    <w:rsid w:val="00C00983"/>
    <w:rsid w:val="00C01060"/>
    <w:rsid w:val="00C01910"/>
    <w:rsid w:val="00C01A03"/>
    <w:rsid w:val="00C01E4C"/>
    <w:rsid w:val="00C02058"/>
    <w:rsid w:val="00C024C7"/>
    <w:rsid w:val="00C02A9A"/>
    <w:rsid w:val="00C03114"/>
    <w:rsid w:val="00C0390B"/>
    <w:rsid w:val="00C03DDF"/>
    <w:rsid w:val="00C06155"/>
    <w:rsid w:val="00C06584"/>
    <w:rsid w:val="00C07358"/>
    <w:rsid w:val="00C07EDC"/>
    <w:rsid w:val="00C111A8"/>
    <w:rsid w:val="00C11339"/>
    <w:rsid w:val="00C11A1D"/>
    <w:rsid w:val="00C11D9F"/>
    <w:rsid w:val="00C11E30"/>
    <w:rsid w:val="00C1259A"/>
    <w:rsid w:val="00C135B6"/>
    <w:rsid w:val="00C136C7"/>
    <w:rsid w:val="00C167B4"/>
    <w:rsid w:val="00C17F6A"/>
    <w:rsid w:val="00C203F3"/>
    <w:rsid w:val="00C20F65"/>
    <w:rsid w:val="00C216B4"/>
    <w:rsid w:val="00C22088"/>
    <w:rsid w:val="00C2296B"/>
    <w:rsid w:val="00C246DD"/>
    <w:rsid w:val="00C24803"/>
    <w:rsid w:val="00C2655B"/>
    <w:rsid w:val="00C26FCE"/>
    <w:rsid w:val="00C278B2"/>
    <w:rsid w:val="00C27C1A"/>
    <w:rsid w:val="00C3058E"/>
    <w:rsid w:val="00C312BF"/>
    <w:rsid w:val="00C321EB"/>
    <w:rsid w:val="00C322AD"/>
    <w:rsid w:val="00C33898"/>
    <w:rsid w:val="00C33A20"/>
    <w:rsid w:val="00C3415E"/>
    <w:rsid w:val="00C341B4"/>
    <w:rsid w:val="00C3465A"/>
    <w:rsid w:val="00C35429"/>
    <w:rsid w:val="00C35F8C"/>
    <w:rsid w:val="00C36AB6"/>
    <w:rsid w:val="00C378B6"/>
    <w:rsid w:val="00C37E9E"/>
    <w:rsid w:val="00C40017"/>
    <w:rsid w:val="00C4046E"/>
    <w:rsid w:val="00C407F2"/>
    <w:rsid w:val="00C4084D"/>
    <w:rsid w:val="00C413AA"/>
    <w:rsid w:val="00C4174D"/>
    <w:rsid w:val="00C41B4A"/>
    <w:rsid w:val="00C41F93"/>
    <w:rsid w:val="00C423E0"/>
    <w:rsid w:val="00C42DD5"/>
    <w:rsid w:val="00C44972"/>
    <w:rsid w:val="00C45C60"/>
    <w:rsid w:val="00C45E38"/>
    <w:rsid w:val="00C47400"/>
    <w:rsid w:val="00C476CB"/>
    <w:rsid w:val="00C50802"/>
    <w:rsid w:val="00C50B6E"/>
    <w:rsid w:val="00C51D56"/>
    <w:rsid w:val="00C52010"/>
    <w:rsid w:val="00C52B1F"/>
    <w:rsid w:val="00C52C55"/>
    <w:rsid w:val="00C52DBC"/>
    <w:rsid w:val="00C54370"/>
    <w:rsid w:val="00C55D86"/>
    <w:rsid w:val="00C56166"/>
    <w:rsid w:val="00C564FF"/>
    <w:rsid w:val="00C56552"/>
    <w:rsid w:val="00C568B7"/>
    <w:rsid w:val="00C56EB3"/>
    <w:rsid w:val="00C615F4"/>
    <w:rsid w:val="00C6194D"/>
    <w:rsid w:val="00C62460"/>
    <w:rsid w:val="00C625A1"/>
    <w:rsid w:val="00C63330"/>
    <w:rsid w:val="00C63F3F"/>
    <w:rsid w:val="00C63F76"/>
    <w:rsid w:val="00C64238"/>
    <w:rsid w:val="00C646E5"/>
    <w:rsid w:val="00C6533D"/>
    <w:rsid w:val="00C654ED"/>
    <w:rsid w:val="00C66741"/>
    <w:rsid w:val="00C667E2"/>
    <w:rsid w:val="00C66CDD"/>
    <w:rsid w:val="00C6753A"/>
    <w:rsid w:val="00C71A88"/>
    <w:rsid w:val="00C72099"/>
    <w:rsid w:val="00C72CA1"/>
    <w:rsid w:val="00C72D52"/>
    <w:rsid w:val="00C72E21"/>
    <w:rsid w:val="00C73350"/>
    <w:rsid w:val="00C73AD5"/>
    <w:rsid w:val="00C73C6B"/>
    <w:rsid w:val="00C74D30"/>
    <w:rsid w:val="00C75350"/>
    <w:rsid w:val="00C75DC0"/>
    <w:rsid w:val="00C76489"/>
    <w:rsid w:val="00C767F2"/>
    <w:rsid w:val="00C77960"/>
    <w:rsid w:val="00C80A78"/>
    <w:rsid w:val="00C81659"/>
    <w:rsid w:val="00C826CC"/>
    <w:rsid w:val="00C84567"/>
    <w:rsid w:val="00C849AD"/>
    <w:rsid w:val="00C84BE6"/>
    <w:rsid w:val="00C84C8D"/>
    <w:rsid w:val="00C84D65"/>
    <w:rsid w:val="00C84F39"/>
    <w:rsid w:val="00C86077"/>
    <w:rsid w:val="00C8660D"/>
    <w:rsid w:val="00C90E8A"/>
    <w:rsid w:val="00C911E6"/>
    <w:rsid w:val="00C9334F"/>
    <w:rsid w:val="00C93CD5"/>
    <w:rsid w:val="00C93D62"/>
    <w:rsid w:val="00C949E6"/>
    <w:rsid w:val="00C95A15"/>
    <w:rsid w:val="00C95A2B"/>
    <w:rsid w:val="00C966AD"/>
    <w:rsid w:val="00C97049"/>
    <w:rsid w:val="00CA0D87"/>
    <w:rsid w:val="00CA1A55"/>
    <w:rsid w:val="00CA1F69"/>
    <w:rsid w:val="00CA2989"/>
    <w:rsid w:val="00CA5003"/>
    <w:rsid w:val="00CA5BC3"/>
    <w:rsid w:val="00CB0305"/>
    <w:rsid w:val="00CB12BC"/>
    <w:rsid w:val="00CB1AE9"/>
    <w:rsid w:val="00CB1B08"/>
    <w:rsid w:val="00CB203F"/>
    <w:rsid w:val="00CB27A8"/>
    <w:rsid w:val="00CB2C01"/>
    <w:rsid w:val="00CB2E05"/>
    <w:rsid w:val="00CB3266"/>
    <w:rsid w:val="00CB4387"/>
    <w:rsid w:val="00CB4423"/>
    <w:rsid w:val="00CB5279"/>
    <w:rsid w:val="00CB559E"/>
    <w:rsid w:val="00CB59AC"/>
    <w:rsid w:val="00CB6956"/>
    <w:rsid w:val="00CB6B4F"/>
    <w:rsid w:val="00CB7A21"/>
    <w:rsid w:val="00CC1941"/>
    <w:rsid w:val="00CC1D3F"/>
    <w:rsid w:val="00CC1E56"/>
    <w:rsid w:val="00CC24D5"/>
    <w:rsid w:val="00CC2C11"/>
    <w:rsid w:val="00CC349C"/>
    <w:rsid w:val="00CC38C8"/>
    <w:rsid w:val="00CC3A23"/>
    <w:rsid w:val="00CC4108"/>
    <w:rsid w:val="00CC4BCC"/>
    <w:rsid w:val="00CC587D"/>
    <w:rsid w:val="00CC5886"/>
    <w:rsid w:val="00CC6FDC"/>
    <w:rsid w:val="00CC7715"/>
    <w:rsid w:val="00CC7863"/>
    <w:rsid w:val="00CC7D54"/>
    <w:rsid w:val="00CD058B"/>
    <w:rsid w:val="00CD1547"/>
    <w:rsid w:val="00CD1CA7"/>
    <w:rsid w:val="00CD20BF"/>
    <w:rsid w:val="00CD2BA9"/>
    <w:rsid w:val="00CD35D4"/>
    <w:rsid w:val="00CD4C96"/>
    <w:rsid w:val="00CD4DD6"/>
    <w:rsid w:val="00CD5112"/>
    <w:rsid w:val="00CD5159"/>
    <w:rsid w:val="00CD582E"/>
    <w:rsid w:val="00CD593D"/>
    <w:rsid w:val="00CD5C8F"/>
    <w:rsid w:val="00CD5D10"/>
    <w:rsid w:val="00CD61E3"/>
    <w:rsid w:val="00CD65B5"/>
    <w:rsid w:val="00CD69AF"/>
    <w:rsid w:val="00CE035A"/>
    <w:rsid w:val="00CE463F"/>
    <w:rsid w:val="00CE5DF1"/>
    <w:rsid w:val="00CE6183"/>
    <w:rsid w:val="00CE6413"/>
    <w:rsid w:val="00CE6566"/>
    <w:rsid w:val="00CE69C3"/>
    <w:rsid w:val="00CE79D2"/>
    <w:rsid w:val="00CE7BFA"/>
    <w:rsid w:val="00CF0239"/>
    <w:rsid w:val="00CF1002"/>
    <w:rsid w:val="00CF246D"/>
    <w:rsid w:val="00CF2511"/>
    <w:rsid w:val="00CF278C"/>
    <w:rsid w:val="00CF2D73"/>
    <w:rsid w:val="00CF3277"/>
    <w:rsid w:val="00CF4087"/>
    <w:rsid w:val="00CF4D8A"/>
    <w:rsid w:val="00CF5450"/>
    <w:rsid w:val="00CF54E4"/>
    <w:rsid w:val="00CF62DD"/>
    <w:rsid w:val="00CF661B"/>
    <w:rsid w:val="00CF6E30"/>
    <w:rsid w:val="00CF727E"/>
    <w:rsid w:val="00CF772E"/>
    <w:rsid w:val="00D009D7"/>
    <w:rsid w:val="00D00A5F"/>
    <w:rsid w:val="00D00F8A"/>
    <w:rsid w:val="00D01A4F"/>
    <w:rsid w:val="00D024AB"/>
    <w:rsid w:val="00D028B3"/>
    <w:rsid w:val="00D04DEE"/>
    <w:rsid w:val="00D04DF4"/>
    <w:rsid w:val="00D05A00"/>
    <w:rsid w:val="00D05EBE"/>
    <w:rsid w:val="00D06275"/>
    <w:rsid w:val="00D065DD"/>
    <w:rsid w:val="00D06FE0"/>
    <w:rsid w:val="00D0723B"/>
    <w:rsid w:val="00D07F53"/>
    <w:rsid w:val="00D07FE6"/>
    <w:rsid w:val="00D10847"/>
    <w:rsid w:val="00D10899"/>
    <w:rsid w:val="00D1155C"/>
    <w:rsid w:val="00D11DD9"/>
    <w:rsid w:val="00D125D2"/>
    <w:rsid w:val="00D128FD"/>
    <w:rsid w:val="00D12CB4"/>
    <w:rsid w:val="00D1342D"/>
    <w:rsid w:val="00D165D2"/>
    <w:rsid w:val="00D16EFA"/>
    <w:rsid w:val="00D1722A"/>
    <w:rsid w:val="00D20899"/>
    <w:rsid w:val="00D20BFD"/>
    <w:rsid w:val="00D20E00"/>
    <w:rsid w:val="00D21040"/>
    <w:rsid w:val="00D216AC"/>
    <w:rsid w:val="00D21E7E"/>
    <w:rsid w:val="00D225D8"/>
    <w:rsid w:val="00D22A6D"/>
    <w:rsid w:val="00D2352D"/>
    <w:rsid w:val="00D24997"/>
    <w:rsid w:val="00D2609E"/>
    <w:rsid w:val="00D26210"/>
    <w:rsid w:val="00D27535"/>
    <w:rsid w:val="00D27EC1"/>
    <w:rsid w:val="00D30FC1"/>
    <w:rsid w:val="00D31564"/>
    <w:rsid w:val="00D31B11"/>
    <w:rsid w:val="00D32985"/>
    <w:rsid w:val="00D33BB3"/>
    <w:rsid w:val="00D33C39"/>
    <w:rsid w:val="00D344D1"/>
    <w:rsid w:val="00D345F2"/>
    <w:rsid w:val="00D35695"/>
    <w:rsid w:val="00D35D9C"/>
    <w:rsid w:val="00D3715C"/>
    <w:rsid w:val="00D404E0"/>
    <w:rsid w:val="00D40707"/>
    <w:rsid w:val="00D40714"/>
    <w:rsid w:val="00D4092E"/>
    <w:rsid w:val="00D40F6B"/>
    <w:rsid w:val="00D417E0"/>
    <w:rsid w:val="00D41B44"/>
    <w:rsid w:val="00D42BBD"/>
    <w:rsid w:val="00D43310"/>
    <w:rsid w:val="00D45DC6"/>
    <w:rsid w:val="00D46367"/>
    <w:rsid w:val="00D46584"/>
    <w:rsid w:val="00D467DC"/>
    <w:rsid w:val="00D46EEC"/>
    <w:rsid w:val="00D473EE"/>
    <w:rsid w:val="00D477FA"/>
    <w:rsid w:val="00D47803"/>
    <w:rsid w:val="00D51ADA"/>
    <w:rsid w:val="00D51F58"/>
    <w:rsid w:val="00D526E3"/>
    <w:rsid w:val="00D52DFE"/>
    <w:rsid w:val="00D5365D"/>
    <w:rsid w:val="00D543A9"/>
    <w:rsid w:val="00D550CC"/>
    <w:rsid w:val="00D56D24"/>
    <w:rsid w:val="00D573DB"/>
    <w:rsid w:val="00D57653"/>
    <w:rsid w:val="00D5774E"/>
    <w:rsid w:val="00D57DCA"/>
    <w:rsid w:val="00D60D6A"/>
    <w:rsid w:val="00D6179C"/>
    <w:rsid w:val="00D62EB1"/>
    <w:rsid w:val="00D6393F"/>
    <w:rsid w:val="00D6406C"/>
    <w:rsid w:val="00D6440F"/>
    <w:rsid w:val="00D64766"/>
    <w:rsid w:val="00D64BE2"/>
    <w:rsid w:val="00D671E0"/>
    <w:rsid w:val="00D6756E"/>
    <w:rsid w:val="00D7073A"/>
    <w:rsid w:val="00D7293D"/>
    <w:rsid w:val="00D7385E"/>
    <w:rsid w:val="00D74640"/>
    <w:rsid w:val="00D74E0D"/>
    <w:rsid w:val="00D75F42"/>
    <w:rsid w:val="00D76009"/>
    <w:rsid w:val="00D76427"/>
    <w:rsid w:val="00D769B5"/>
    <w:rsid w:val="00D774F2"/>
    <w:rsid w:val="00D83755"/>
    <w:rsid w:val="00D83D53"/>
    <w:rsid w:val="00D84004"/>
    <w:rsid w:val="00D8429C"/>
    <w:rsid w:val="00D84875"/>
    <w:rsid w:val="00D84CAB"/>
    <w:rsid w:val="00D851DB"/>
    <w:rsid w:val="00D860FA"/>
    <w:rsid w:val="00D87F4C"/>
    <w:rsid w:val="00D90051"/>
    <w:rsid w:val="00D90120"/>
    <w:rsid w:val="00D90ABB"/>
    <w:rsid w:val="00D91517"/>
    <w:rsid w:val="00D91DBA"/>
    <w:rsid w:val="00D92B0F"/>
    <w:rsid w:val="00D9342C"/>
    <w:rsid w:val="00D968D2"/>
    <w:rsid w:val="00D96D10"/>
    <w:rsid w:val="00D96F4A"/>
    <w:rsid w:val="00D96FF1"/>
    <w:rsid w:val="00D971E9"/>
    <w:rsid w:val="00D97338"/>
    <w:rsid w:val="00D97429"/>
    <w:rsid w:val="00D97506"/>
    <w:rsid w:val="00D97C95"/>
    <w:rsid w:val="00D97F2C"/>
    <w:rsid w:val="00DA1091"/>
    <w:rsid w:val="00DA1DDA"/>
    <w:rsid w:val="00DA2D79"/>
    <w:rsid w:val="00DA3D50"/>
    <w:rsid w:val="00DA3EFD"/>
    <w:rsid w:val="00DA59FB"/>
    <w:rsid w:val="00DA6431"/>
    <w:rsid w:val="00DA676D"/>
    <w:rsid w:val="00DB086B"/>
    <w:rsid w:val="00DB0C2B"/>
    <w:rsid w:val="00DB1531"/>
    <w:rsid w:val="00DB1742"/>
    <w:rsid w:val="00DB1FD5"/>
    <w:rsid w:val="00DB27CA"/>
    <w:rsid w:val="00DB2F8D"/>
    <w:rsid w:val="00DB4EDA"/>
    <w:rsid w:val="00DB56F2"/>
    <w:rsid w:val="00DB662B"/>
    <w:rsid w:val="00DC09D3"/>
    <w:rsid w:val="00DC1AA6"/>
    <w:rsid w:val="00DC1CB0"/>
    <w:rsid w:val="00DC1E5D"/>
    <w:rsid w:val="00DC2BF1"/>
    <w:rsid w:val="00DC369C"/>
    <w:rsid w:val="00DC444D"/>
    <w:rsid w:val="00DC4728"/>
    <w:rsid w:val="00DC5062"/>
    <w:rsid w:val="00DC614F"/>
    <w:rsid w:val="00DC766D"/>
    <w:rsid w:val="00DD172E"/>
    <w:rsid w:val="00DD2EA9"/>
    <w:rsid w:val="00DD2FE5"/>
    <w:rsid w:val="00DD3007"/>
    <w:rsid w:val="00DD38AC"/>
    <w:rsid w:val="00DD3BD3"/>
    <w:rsid w:val="00DD4034"/>
    <w:rsid w:val="00DD420B"/>
    <w:rsid w:val="00DD62FF"/>
    <w:rsid w:val="00DD6B9B"/>
    <w:rsid w:val="00DE0767"/>
    <w:rsid w:val="00DE08E2"/>
    <w:rsid w:val="00DE0E1D"/>
    <w:rsid w:val="00DE2700"/>
    <w:rsid w:val="00DE285A"/>
    <w:rsid w:val="00DE2C08"/>
    <w:rsid w:val="00DE2C67"/>
    <w:rsid w:val="00DE2F2D"/>
    <w:rsid w:val="00DE5756"/>
    <w:rsid w:val="00DE5EB8"/>
    <w:rsid w:val="00DE64A0"/>
    <w:rsid w:val="00DE73B1"/>
    <w:rsid w:val="00DE7486"/>
    <w:rsid w:val="00DF1146"/>
    <w:rsid w:val="00DF3CE3"/>
    <w:rsid w:val="00DF40B0"/>
    <w:rsid w:val="00DF4D23"/>
    <w:rsid w:val="00DF5691"/>
    <w:rsid w:val="00DF678A"/>
    <w:rsid w:val="00DF67F7"/>
    <w:rsid w:val="00DF7084"/>
    <w:rsid w:val="00DF7469"/>
    <w:rsid w:val="00E003F7"/>
    <w:rsid w:val="00E0064D"/>
    <w:rsid w:val="00E0158E"/>
    <w:rsid w:val="00E01B2F"/>
    <w:rsid w:val="00E01FC1"/>
    <w:rsid w:val="00E0290B"/>
    <w:rsid w:val="00E02E81"/>
    <w:rsid w:val="00E02FEB"/>
    <w:rsid w:val="00E042E8"/>
    <w:rsid w:val="00E0472E"/>
    <w:rsid w:val="00E0509E"/>
    <w:rsid w:val="00E050BB"/>
    <w:rsid w:val="00E0629E"/>
    <w:rsid w:val="00E112C7"/>
    <w:rsid w:val="00E1138D"/>
    <w:rsid w:val="00E11485"/>
    <w:rsid w:val="00E117C0"/>
    <w:rsid w:val="00E12692"/>
    <w:rsid w:val="00E13C76"/>
    <w:rsid w:val="00E13F1B"/>
    <w:rsid w:val="00E14457"/>
    <w:rsid w:val="00E145C4"/>
    <w:rsid w:val="00E14641"/>
    <w:rsid w:val="00E14CE8"/>
    <w:rsid w:val="00E14D8B"/>
    <w:rsid w:val="00E15098"/>
    <w:rsid w:val="00E164F5"/>
    <w:rsid w:val="00E16734"/>
    <w:rsid w:val="00E172BC"/>
    <w:rsid w:val="00E20775"/>
    <w:rsid w:val="00E20B3C"/>
    <w:rsid w:val="00E21606"/>
    <w:rsid w:val="00E21617"/>
    <w:rsid w:val="00E22556"/>
    <w:rsid w:val="00E22557"/>
    <w:rsid w:val="00E2275D"/>
    <w:rsid w:val="00E2346F"/>
    <w:rsid w:val="00E234A8"/>
    <w:rsid w:val="00E23ECB"/>
    <w:rsid w:val="00E26A0F"/>
    <w:rsid w:val="00E27166"/>
    <w:rsid w:val="00E27341"/>
    <w:rsid w:val="00E276BB"/>
    <w:rsid w:val="00E27717"/>
    <w:rsid w:val="00E30857"/>
    <w:rsid w:val="00E3165D"/>
    <w:rsid w:val="00E32F03"/>
    <w:rsid w:val="00E33C2D"/>
    <w:rsid w:val="00E3400C"/>
    <w:rsid w:val="00E34C00"/>
    <w:rsid w:val="00E34DB0"/>
    <w:rsid w:val="00E354BB"/>
    <w:rsid w:val="00E3762C"/>
    <w:rsid w:val="00E404DF"/>
    <w:rsid w:val="00E42CB0"/>
    <w:rsid w:val="00E42CF4"/>
    <w:rsid w:val="00E42D40"/>
    <w:rsid w:val="00E42FC2"/>
    <w:rsid w:val="00E43DCD"/>
    <w:rsid w:val="00E45EAE"/>
    <w:rsid w:val="00E46630"/>
    <w:rsid w:val="00E46647"/>
    <w:rsid w:val="00E50237"/>
    <w:rsid w:val="00E50CAB"/>
    <w:rsid w:val="00E51A51"/>
    <w:rsid w:val="00E52060"/>
    <w:rsid w:val="00E528B0"/>
    <w:rsid w:val="00E52B4C"/>
    <w:rsid w:val="00E53331"/>
    <w:rsid w:val="00E539ED"/>
    <w:rsid w:val="00E53AE5"/>
    <w:rsid w:val="00E53F05"/>
    <w:rsid w:val="00E543E3"/>
    <w:rsid w:val="00E546CC"/>
    <w:rsid w:val="00E54C85"/>
    <w:rsid w:val="00E54F91"/>
    <w:rsid w:val="00E55A36"/>
    <w:rsid w:val="00E55C6B"/>
    <w:rsid w:val="00E56028"/>
    <w:rsid w:val="00E563BD"/>
    <w:rsid w:val="00E565DD"/>
    <w:rsid w:val="00E57253"/>
    <w:rsid w:val="00E60D73"/>
    <w:rsid w:val="00E60DBE"/>
    <w:rsid w:val="00E62964"/>
    <w:rsid w:val="00E63551"/>
    <w:rsid w:val="00E637E5"/>
    <w:rsid w:val="00E64318"/>
    <w:rsid w:val="00E70E91"/>
    <w:rsid w:val="00E72711"/>
    <w:rsid w:val="00E72EB9"/>
    <w:rsid w:val="00E733C1"/>
    <w:rsid w:val="00E73631"/>
    <w:rsid w:val="00E74D83"/>
    <w:rsid w:val="00E75594"/>
    <w:rsid w:val="00E7563A"/>
    <w:rsid w:val="00E766D0"/>
    <w:rsid w:val="00E77104"/>
    <w:rsid w:val="00E777A4"/>
    <w:rsid w:val="00E777ED"/>
    <w:rsid w:val="00E8005F"/>
    <w:rsid w:val="00E804B7"/>
    <w:rsid w:val="00E80DB9"/>
    <w:rsid w:val="00E81847"/>
    <w:rsid w:val="00E8300A"/>
    <w:rsid w:val="00E83B21"/>
    <w:rsid w:val="00E83B9C"/>
    <w:rsid w:val="00E83C3C"/>
    <w:rsid w:val="00E83D69"/>
    <w:rsid w:val="00E845CC"/>
    <w:rsid w:val="00E847F4"/>
    <w:rsid w:val="00E85273"/>
    <w:rsid w:val="00E8564F"/>
    <w:rsid w:val="00E86077"/>
    <w:rsid w:val="00E862EB"/>
    <w:rsid w:val="00E87504"/>
    <w:rsid w:val="00E87B7A"/>
    <w:rsid w:val="00E906D9"/>
    <w:rsid w:val="00E90916"/>
    <w:rsid w:val="00E90BC3"/>
    <w:rsid w:val="00E912FF"/>
    <w:rsid w:val="00E915EF"/>
    <w:rsid w:val="00E91F21"/>
    <w:rsid w:val="00E941BC"/>
    <w:rsid w:val="00E94309"/>
    <w:rsid w:val="00E945B5"/>
    <w:rsid w:val="00E94708"/>
    <w:rsid w:val="00E94801"/>
    <w:rsid w:val="00E94904"/>
    <w:rsid w:val="00E95186"/>
    <w:rsid w:val="00E9593B"/>
    <w:rsid w:val="00E96740"/>
    <w:rsid w:val="00E9688A"/>
    <w:rsid w:val="00E96CC1"/>
    <w:rsid w:val="00E96F62"/>
    <w:rsid w:val="00E977C6"/>
    <w:rsid w:val="00EA0392"/>
    <w:rsid w:val="00EA0436"/>
    <w:rsid w:val="00EA057E"/>
    <w:rsid w:val="00EA2260"/>
    <w:rsid w:val="00EA3511"/>
    <w:rsid w:val="00EA35B7"/>
    <w:rsid w:val="00EA399B"/>
    <w:rsid w:val="00EA5CBE"/>
    <w:rsid w:val="00EA7573"/>
    <w:rsid w:val="00EA7E69"/>
    <w:rsid w:val="00EB089E"/>
    <w:rsid w:val="00EB0E7D"/>
    <w:rsid w:val="00EB1055"/>
    <w:rsid w:val="00EB141C"/>
    <w:rsid w:val="00EB1917"/>
    <w:rsid w:val="00EB212B"/>
    <w:rsid w:val="00EB23F2"/>
    <w:rsid w:val="00EB24F5"/>
    <w:rsid w:val="00EB2E9C"/>
    <w:rsid w:val="00EB33F7"/>
    <w:rsid w:val="00EB35F3"/>
    <w:rsid w:val="00EB41A8"/>
    <w:rsid w:val="00EB4D09"/>
    <w:rsid w:val="00EB4E3A"/>
    <w:rsid w:val="00EB526C"/>
    <w:rsid w:val="00EB546E"/>
    <w:rsid w:val="00EB5F67"/>
    <w:rsid w:val="00EB7084"/>
    <w:rsid w:val="00EB7941"/>
    <w:rsid w:val="00EB7AA2"/>
    <w:rsid w:val="00EC0EE0"/>
    <w:rsid w:val="00EC11BD"/>
    <w:rsid w:val="00EC19D3"/>
    <w:rsid w:val="00EC1B35"/>
    <w:rsid w:val="00EC2807"/>
    <w:rsid w:val="00EC2D07"/>
    <w:rsid w:val="00EC313D"/>
    <w:rsid w:val="00EC3774"/>
    <w:rsid w:val="00EC4481"/>
    <w:rsid w:val="00EC49E9"/>
    <w:rsid w:val="00EC6A38"/>
    <w:rsid w:val="00EC6ADA"/>
    <w:rsid w:val="00EC6C8D"/>
    <w:rsid w:val="00EC7DCD"/>
    <w:rsid w:val="00ED00AE"/>
    <w:rsid w:val="00ED03DC"/>
    <w:rsid w:val="00ED0A89"/>
    <w:rsid w:val="00ED13AB"/>
    <w:rsid w:val="00ED1C21"/>
    <w:rsid w:val="00ED25F0"/>
    <w:rsid w:val="00ED287A"/>
    <w:rsid w:val="00ED2A24"/>
    <w:rsid w:val="00ED2F47"/>
    <w:rsid w:val="00ED35B5"/>
    <w:rsid w:val="00ED3975"/>
    <w:rsid w:val="00ED4F83"/>
    <w:rsid w:val="00ED512F"/>
    <w:rsid w:val="00ED643E"/>
    <w:rsid w:val="00ED6A0E"/>
    <w:rsid w:val="00ED6A85"/>
    <w:rsid w:val="00EE0949"/>
    <w:rsid w:val="00EE0BC8"/>
    <w:rsid w:val="00EE1087"/>
    <w:rsid w:val="00EE1593"/>
    <w:rsid w:val="00EE1E1D"/>
    <w:rsid w:val="00EE31FF"/>
    <w:rsid w:val="00EE34D4"/>
    <w:rsid w:val="00EE45ED"/>
    <w:rsid w:val="00EE470E"/>
    <w:rsid w:val="00EE4F88"/>
    <w:rsid w:val="00EE5E3F"/>
    <w:rsid w:val="00EE5F53"/>
    <w:rsid w:val="00EE5F72"/>
    <w:rsid w:val="00EE7E3C"/>
    <w:rsid w:val="00EF0A2D"/>
    <w:rsid w:val="00EF16F6"/>
    <w:rsid w:val="00EF1AEF"/>
    <w:rsid w:val="00EF2276"/>
    <w:rsid w:val="00EF2DCA"/>
    <w:rsid w:val="00EF4579"/>
    <w:rsid w:val="00EF4E07"/>
    <w:rsid w:val="00EF4FB8"/>
    <w:rsid w:val="00EF564A"/>
    <w:rsid w:val="00EF58A7"/>
    <w:rsid w:val="00EF5AD8"/>
    <w:rsid w:val="00EF61E4"/>
    <w:rsid w:val="00EF6F3C"/>
    <w:rsid w:val="00EF7170"/>
    <w:rsid w:val="00F0050E"/>
    <w:rsid w:val="00F0124B"/>
    <w:rsid w:val="00F01E6D"/>
    <w:rsid w:val="00F01F42"/>
    <w:rsid w:val="00F0325B"/>
    <w:rsid w:val="00F032E7"/>
    <w:rsid w:val="00F0340D"/>
    <w:rsid w:val="00F04884"/>
    <w:rsid w:val="00F04B01"/>
    <w:rsid w:val="00F04FD3"/>
    <w:rsid w:val="00F05206"/>
    <w:rsid w:val="00F058A5"/>
    <w:rsid w:val="00F05EA2"/>
    <w:rsid w:val="00F07A9E"/>
    <w:rsid w:val="00F124C8"/>
    <w:rsid w:val="00F12526"/>
    <w:rsid w:val="00F13A20"/>
    <w:rsid w:val="00F13B01"/>
    <w:rsid w:val="00F14500"/>
    <w:rsid w:val="00F145C2"/>
    <w:rsid w:val="00F1470E"/>
    <w:rsid w:val="00F14AA4"/>
    <w:rsid w:val="00F15130"/>
    <w:rsid w:val="00F1541E"/>
    <w:rsid w:val="00F1594B"/>
    <w:rsid w:val="00F16403"/>
    <w:rsid w:val="00F16CFF"/>
    <w:rsid w:val="00F16E5B"/>
    <w:rsid w:val="00F172FA"/>
    <w:rsid w:val="00F174E8"/>
    <w:rsid w:val="00F176C4"/>
    <w:rsid w:val="00F20C83"/>
    <w:rsid w:val="00F21BD5"/>
    <w:rsid w:val="00F21CE9"/>
    <w:rsid w:val="00F22841"/>
    <w:rsid w:val="00F2334A"/>
    <w:rsid w:val="00F23E37"/>
    <w:rsid w:val="00F24C97"/>
    <w:rsid w:val="00F24D98"/>
    <w:rsid w:val="00F25875"/>
    <w:rsid w:val="00F25A58"/>
    <w:rsid w:val="00F2634D"/>
    <w:rsid w:val="00F26FB4"/>
    <w:rsid w:val="00F27727"/>
    <w:rsid w:val="00F30E71"/>
    <w:rsid w:val="00F31FA8"/>
    <w:rsid w:val="00F33366"/>
    <w:rsid w:val="00F33643"/>
    <w:rsid w:val="00F33C1E"/>
    <w:rsid w:val="00F34940"/>
    <w:rsid w:val="00F34E49"/>
    <w:rsid w:val="00F35340"/>
    <w:rsid w:val="00F355BD"/>
    <w:rsid w:val="00F362DA"/>
    <w:rsid w:val="00F373F3"/>
    <w:rsid w:val="00F37709"/>
    <w:rsid w:val="00F400E9"/>
    <w:rsid w:val="00F40870"/>
    <w:rsid w:val="00F411CC"/>
    <w:rsid w:val="00F41987"/>
    <w:rsid w:val="00F4222F"/>
    <w:rsid w:val="00F427E2"/>
    <w:rsid w:val="00F42B54"/>
    <w:rsid w:val="00F42FB2"/>
    <w:rsid w:val="00F43FBC"/>
    <w:rsid w:val="00F44033"/>
    <w:rsid w:val="00F4456D"/>
    <w:rsid w:val="00F44E63"/>
    <w:rsid w:val="00F4605E"/>
    <w:rsid w:val="00F476F0"/>
    <w:rsid w:val="00F47BEC"/>
    <w:rsid w:val="00F47E68"/>
    <w:rsid w:val="00F50976"/>
    <w:rsid w:val="00F50F4B"/>
    <w:rsid w:val="00F51681"/>
    <w:rsid w:val="00F51F65"/>
    <w:rsid w:val="00F52117"/>
    <w:rsid w:val="00F523D5"/>
    <w:rsid w:val="00F52E7F"/>
    <w:rsid w:val="00F5383C"/>
    <w:rsid w:val="00F542A3"/>
    <w:rsid w:val="00F5486D"/>
    <w:rsid w:val="00F5523A"/>
    <w:rsid w:val="00F560CC"/>
    <w:rsid w:val="00F56C20"/>
    <w:rsid w:val="00F56F2E"/>
    <w:rsid w:val="00F5733C"/>
    <w:rsid w:val="00F57A99"/>
    <w:rsid w:val="00F60A4A"/>
    <w:rsid w:val="00F60D1B"/>
    <w:rsid w:val="00F6173C"/>
    <w:rsid w:val="00F6232E"/>
    <w:rsid w:val="00F62B00"/>
    <w:rsid w:val="00F63B01"/>
    <w:rsid w:val="00F64719"/>
    <w:rsid w:val="00F653DE"/>
    <w:rsid w:val="00F65519"/>
    <w:rsid w:val="00F65B06"/>
    <w:rsid w:val="00F671D8"/>
    <w:rsid w:val="00F7088C"/>
    <w:rsid w:val="00F70D83"/>
    <w:rsid w:val="00F70F26"/>
    <w:rsid w:val="00F71717"/>
    <w:rsid w:val="00F71AE7"/>
    <w:rsid w:val="00F722E5"/>
    <w:rsid w:val="00F72675"/>
    <w:rsid w:val="00F73115"/>
    <w:rsid w:val="00F7425C"/>
    <w:rsid w:val="00F74778"/>
    <w:rsid w:val="00F74D2F"/>
    <w:rsid w:val="00F756E1"/>
    <w:rsid w:val="00F75F99"/>
    <w:rsid w:val="00F76086"/>
    <w:rsid w:val="00F77265"/>
    <w:rsid w:val="00F779AE"/>
    <w:rsid w:val="00F80215"/>
    <w:rsid w:val="00F80C4A"/>
    <w:rsid w:val="00F81821"/>
    <w:rsid w:val="00F8188F"/>
    <w:rsid w:val="00F82806"/>
    <w:rsid w:val="00F8331B"/>
    <w:rsid w:val="00F83407"/>
    <w:rsid w:val="00F83E8C"/>
    <w:rsid w:val="00F8450F"/>
    <w:rsid w:val="00F8476E"/>
    <w:rsid w:val="00F85B72"/>
    <w:rsid w:val="00F861EF"/>
    <w:rsid w:val="00F86D9F"/>
    <w:rsid w:val="00F91293"/>
    <w:rsid w:val="00F92223"/>
    <w:rsid w:val="00F9283B"/>
    <w:rsid w:val="00F928DA"/>
    <w:rsid w:val="00F93CF0"/>
    <w:rsid w:val="00F93E8E"/>
    <w:rsid w:val="00F94C46"/>
    <w:rsid w:val="00F9765E"/>
    <w:rsid w:val="00FA0CB8"/>
    <w:rsid w:val="00FA1D2F"/>
    <w:rsid w:val="00FA2171"/>
    <w:rsid w:val="00FA28A0"/>
    <w:rsid w:val="00FA3E6F"/>
    <w:rsid w:val="00FA3F6A"/>
    <w:rsid w:val="00FA41BE"/>
    <w:rsid w:val="00FA5063"/>
    <w:rsid w:val="00FA61BC"/>
    <w:rsid w:val="00FA716A"/>
    <w:rsid w:val="00FA72C9"/>
    <w:rsid w:val="00FA7B8B"/>
    <w:rsid w:val="00FB0902"/>
    <w:rsid w:val="00FB090E"/>
    <w:rsid w:val="00FB0F74"/>
    <w:rsid w:val="00FB1579"/>
    <w:rsid w:val="00FB168C"/>
    <w:rsid w:val="00FB1D4B"/>
    <w:rsid w:val="00FB2167"/>
    <w:rsid w:val="00FB234B"/>
    <w:rsid w:val="00FB2472"/>
    <w:rsid w:val="00FB2E8F"/>
    <w:rsid w:val="00FB3A68"/>
    <w:rsid w:val="00FB3EDC"/>
    <w:rsid w:val="00FB42E4"/>
    <w:rsid w:val="00FB4AFC"/>
    <w:rsid w:val="00FB5F96"/>
    <w:rsid w:val="00FB7B79"/>
    <w:rsid w:val="00FB7E58"/>
    <w:rsid w:val="00FC014E"/>
    <w:rsid w:val="00FC0DF4"/>
    <w:rsid w:val="00FC1079"/>
    <w:rsid w:val="00FC1A4B"/>
    <w:rsid w:val="00FC23CF"/>
    <w:rsid w:val="00FC36A7"/>
    <w:rsid w:val="00FC3860"/>
    <w:rsid w:val="00FC4046"/>
    <w:rsid w:val="00FC4FD6"/>
    <w:rsid w:val="00FC6472"/>
    <w:rsid w:val="00FC6AAB"/>
    <w:rsid w:val="00FC790F"/>
    <w:rsid w:val="00FC7E8E"/>
    <w:rsid w:val="00FD015B"/>
    <w:rsid w:val="00FD0D29"/>
    <w:rsid w:val="00FD0F56"/>
    <w:rsid w:val="00FD1741"/>
    <w:rsid w:val="00FD28AB"/>
    <w:rsid w:val="00FD29AC"/>
    <w:rsid w:val="00FD3110"/>
    <w:rsid w:val="00FD3153"/>
    <w:rsid w:val="00FD35F0"/>
    <w:rsid w:val="00FD4B81"/>
    <w:rsid w:val="00FD6264"/>
    <w:rsid w:val="00FE007F"/>
    <w:rsid w:val="00FE1DE3"/>
    <w:rsid w:val="00FE220C"/>
    <w:rsid w:val="00FE244B"/>
    <w:rsid w:val="00FE24A9"/>
    <w:rsid w:val="00FE2C89"/>
    <w:rsid w:val="00FE32A7"/>
    <w:rsid w:val="00FE3700"/>
    <w:rsid w:val="00FE4985"/>
    <w:rsid w:val="00FE4CE0"/>
    <w:rsid w:val="00FE4DCE"/>
    <w:rsid w:val="00FE50FF"/>
    <w:rsid w:val="00FE5367"/>
    <w:rsid w:val="00FE6C60"/>
    <w:rsid w:val="00FE6DAB"/>
    <w:rsid w:val="00FE79B6"/>
    <w:rsid w:val="00FF05CB"/>
    <w:rsid w:val="00FF0B1D"/>
    <w:rsid w:val="00FF11AB"/>
    <w:rsid w:val="00FF176F"/>
    <w:rsid w:val="00FF242D"/>
    <w:rsid w:val="00FF38B7"/>
    <w:rsid w:val="00FF3D2E"/>
    <w:rsid w:val="00FF4282"/>
    <w:rsid w:val="00FF5513"/>
    <w:rsid w:val="00FF55CE"/>
    <w:rsid w:val="00FF5687"/>
    <w:rsid w:val="00FF568B"/>
    <w:rsid w:val="00FF586C"/>
    <w:rsid w:val="00FF6396"/>
    <w:rsid w:val="00FF704D"/>
    <w:rsid w:val="00FF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9580C4"/>
  <w15:docId w15:val="{7274683F-CCE3-48FD-9AAD-81018B6AD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FB5"/>
    <w:pPr>
      <w:autoSpaceDE w:val="0"/>
      <w:autoSpaceDN w:val="0"/>
      <w:adjustRightInd w:val="0"/>
      <w:spacing w:line="276" w:lineRule="auto"/>
      <w:ind w:firstLine="432"/>
      <w:jc w:val="both"/>
    </w:pPr>
    <w:rPr>
      <w:color w:val="0D0D0D"/>
      <w:sz w:val="24"/>
      <w:szCs w:val="22"/>
    </w:rPr>
  </w:style>
  <w:style w:type="paragraph" w:styleId="Heading1">
    <w:name w:val="heading 1"/>
    <w:basedOn w:val="Els-1storder-head"/>
    <w:next w:val="Normal"/>
    <w:link w:val="Heading1Char"/>
    <w:uiPriority w:val="9"/>
    <w:qFormat/>
    <w:rsid w:val="00EE5F72"/>
    <w:pPr>
      <w:spacing w:before="120" w:after="120"/>
      <w:outlineLvl w:val="0"/>
    </w:pPr>
    <w:rPr>
      <w:sz w:val="24"/>
      <w:szCs w:val="24"/>
    </w:rPr>
  </w:style>
  <w:style w:type="paragraph" w:styleId="Heading2">
    <w:name w:val="heading 2"/>
    <w:basedOn w:val="Els-2ndorder-head"/>
    <w:next w:val="Normal"/>
    <w:link w:val="Heading2Char"/>
    <w:uiPriority w:val="9"/>
    <w:unhideWhenUsed/>
    <w:qFormat/>
    <w:rsid w:val="0061708B"/>
    <w:pPr>
      <w:spacing w:before="120" w:after="120"/>
      <w:outlineLvl w:val="1"/>
    </w:pPr>
    <w:rPr>
      <w:sz w:val="24"/>
      <w:szCs w:val="24"/>
    </w:rPr>
  </w:style>
  <w:style w:type="paragraph" w:styleId="Heading3">
    <w:name w:val="heading 3"/>
    <w:basedOn w:val="Els-3rdorder-head"/>
    <w:next w:val="Normal"/>
    <w:autoRedefine/>
    <w:qFormat/>
    <w:rsid w:val="000471DC"/>
    <w:pPr>
      <w:spacing w:before="120" w:after="120"/>
      <w:outlineLvl w:val="2"/>
    </w:pPr>
    <w:rPr>
      <w:sz w:val="24"/>
      <w:szCs w:val="22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link w:val="CaptionChar"/>
    <w:qFormat/>
    <w:pPr>
      <w:keepLines/>
      <w:spacing w:before="200" w:after="240" w:line="200" w:lineRule="exact"/>
    </w:pPr>
    <w:rPr>
      <w:sz w:val="16"/>
    </w:rPr>
  </w:style>
  <w:style w:type="paragraph" w:customStyle="1" w:styleId="Els-1storder-head">
    <w:name w:val="Els-1storder-head"/>
    <w:next w:val="Els-body-text"/>
    <w:pPr>
      <w:keepNext/>
      <w:numPr>
        <w:numId w:val="5"/>
      </w:numPr>
      <w:suppressAutoHyphens/>
      <w:spacing w:before="240" w:after="240" w:line="240" w:lineRule="exact"/>
    </w:pPr>
    <w:rPr>
      <w:b/>
    </w:rPr>
  </w:style>
  <w:style w:type="paragraph" w:customStyle="1" w:styleId="Els-2ndorder-head">
    <w:name w:val="Els-2ndorder-head"/>
    <w:next w:val="Els-body-text"/>
    <w:pPr>
      <w:keepNext/>
      <w:numPr>
        <w:ilvl w:val="1"/>
        <w:numId w:val="6"/>
      </w:numPr>
      <w:suppressAutoHyphens/>
      <w:spacing w:before="240" w:after="240" w:line="240" w:lineRule="exact"/>
    </w:pPr>
    <w:rPr>
      <w:i/>
    </w:rPr>
  </w:style>
  <w:style w:type="paragraph" w:customStyle="1" w:styleId="Els-3rdorder-head">
    <w:name w:val="Els-3rdorder-head"/>
    <w:next w:val="Els-body-text"/>
    <w:pPr>
      <w:keepNext/>
      <w:numPr>
        <w:ilvl w:val="2"/>
        <w:numId w:val="7"/>
      </w:numPr>
      <w:suppressAutoHyphens/>
      <w:spacing w:before="240" w:line="240" w:lineRule="exact"/>
    </w:pPr>
    <w:rPr>
      <w:i/>
    </w:rPr>
  </w:style>
  <w:style w:type="paragraph" w:customStyle="1" w:styleId="Els-4thorder-head">
    <w:name w:val="Els-4thorder-head"/>
    <w:next w:val="Els-body-text"/>
    <w:pPr>
      <w:keepNext/>
      <w:numPr>
        <w:ilvl w:val="3"/>
        <w:numId w:val="8"/>
      </w:numPr>
      <w:suppressAutoHyphens/>
      <w:spacing w:before="240" w:line="240" w:lineRule="exact"/>
    </w:pPr>
    <w:rPr>
      <w:i/>
    </w:rPr>
  </w:style>
  <w:style w:type="paragraph" w:customStyle="1" w:styleId="Els-Abstract-head">
    <w:name w:val="Els-Abstract-head"/>
    <w:next w:val="Normal"/>
    <w:pPr>
      <w:keepNext/>
      <w:pBdr>
        <w:top w:val="single" w:sz="4" w:space="10" w:color="auto"/>
      </w:pBdr>
      <w:suppressAutoHyphens/>
      <w:spacing w:after="220" w:line="220" w:lineRule="exact"/>
    </w:pPr>
    <w:rPr>
      <w:b/>
      <w:sz w:val="18"/>
    </w:rPr>
  </w:style>
  <w:style w:type="paragraph" w:customStyle="1" w:styleId="Els-Abstract-text">
    <w:name w:val="Els-Abstract-text"/>
    <w:next w:val="Normal"/>
    <w:pPr>
      <w:spacing w:line="220" w:lineRule="exact"/>
      <w:jc w:val="both"/>
    </w:pPr>
    <w:rPr>
      <w:sz w:val="18"/>
    </w:rPr>
  </w:style>
  <w:style w:type="paragraph" w:customStyle="1" w:styleId="Els-acknowledgement">
    <w:name w:val="Els-acknowledgement"/>
    <w:next w:val="Normal"/>
    <w:pPr>
      <w:keepNext/>
      <w:spacing w:before="480" w:after="240" w:line="220" w:lineRule="exact"/>
    </w:pPr>
    <w:rPr>
      <w:b/>
    </w:rPr>
  </w:style>
  <w:style w:type="paragraph" w:customStyle="1" w:styleId="Els-aditional-article-history">
    <w:name w:val="Els-aditional-article-history"/>
    <w:basedOn w:val="Normal"/>
    <w:pPr>
      <w:spacing w:after="400" w:line="200" w:lineRule="exact"/>
      <w:jc w:val="center"/>
    </w:pPr>
    <w:rPr>
      <w:b/>
      <w:noProof/>
      <w:sz w:val="16"/>
    </w:rPr>
  </w:style>
  <w:style w:type="paragraph" w:customStyle="1" w:styleId="Els-Affiliation">
    <w:name w:val="Els-Affiliation"/>
    <w:next w:val="Els-Abstract-head"/>
    <w:pPr>
      <w:suppressAutoHyphens/>
      <w:spacing w:line="200" w:lineRule="exact"/>
      <w:jc w:val="center"/>
    </w:pPr>
    <w:rPr>
      <w:i/>
      <w:noProof/>
      <w:sz w:val="16"/>
    </w:rPr>
  </w:style>
  <w:style w:type="paragraph" w:customStyle="1" w:styleId="Els-appendixhead">
    <w:name w:val="Els-appendixhead"/>
    <w:next w:val="Normal"/>
    <w:pPr>
      <w:numPr>
        <w:numId w:val="1"/>
      </w:numPr>
      <w:spacing w:before="480" w:after="240" w:line="220" w:lineRule="exact"/>
    </w:pPr>
    <w:rPr>
      <w:b/>
    </w:rPr>
  </w:style>
  <w:style w:type="paragraph" w:customStyle="1" w:styleId="Els-appendixsubhead">
    <w:name w:val="Els-appendixsubhead"/>
    <w:next w:val="Normal"/>
    <w:pPr>
      <w:numPr>
        <w:ilvl w:val="1"/>
        <w:numId w:val="2"/>
      </w:numPr>
      <w:spacing w:before="240" w:after="240" w:line="220" w:lineRule="exact"/>
    </w:pPr>
    <w:rPr>
      <w:i/>
    </w:rPr>
  </w:style>
  <w:style w:type="paragraph" w:customStyle="1" w:styleId="Els-Author">
    <w:name w:val="Els-Author"/>
    <w:next w:val="Normal"/>
    <w:pPr>
      <w:keepNext/>
      <w:suppressAutoHyphens/>
      <w:spacing w:after="160" w:line="300" w:lineRule="exact"/>
      <w:jc w:val="center"/>
    </w:pPr>
    <w:rPr>
      <w:noProof/>
      <w:sz w:val="26"/>
    </w:rPr>
  </w:style>
  <w:style w:type="paragraph" w:customStyle="1" w:styleId="Els-body-text">
    <w:name w:val="Els-body-text"/>
    <w:link w:val="Els-body-textChar"/>
    <w:pPr>
      <w:spacing w:line="240" w:lineRule="exact"/>
      <w:ind w:firstLine="238"/>
      <w:jc w:val="both"/>
    </w:pPr>
  </w:style>
  <w:style w:type="paragraph" w:customStyle="1" w:styleId="Els-bulletlist">
    <w:name w:val="Els-bulletlist"/>
    <w:basedOn w:val="Els-body-text"/>
    <w:pPr>
      <w:numPr>
        <w:numId w:val="3"/>
      </w:numPr>
      <w:tabs>
        <w:tab w:val="left" w:pos="240"/>
      </w:tabs>
      <w:jc w:val="left"/>
    </w:pPr>
  </w:style>
  <w:style w:type="paragraph" w:customStyle="1" w:styleId="Els-caption">
    <w:name w:val="Els-caption"/>
    <w:pPr>
      <w:keepLines/>
      <w:spacing w:before="200" w:after="240" w:line="200" w:lineRule="exact"/>
    </w:pPr>
    <w:rPr>
      <w:sz w:val="16"/>
    </w:rPr>
  </w:style>
  <w:style w:type="paragraph" w:customStyle="1" w:styleId="Els-chem-equation">
    <w:name w:val="Els-chem-equation"/>
    <w:next w:val="Els-body-text"/>
    <w:pPr>
      <w:tabs>
        <w:tab w:val="right" w:pos="4320"/>
        <w:tab w:val="right" w:pos="9120"/>
      </w:tabs>
      <w:spacing w:before="120" w:after="120" w:line="220" w:lineRule="exact"/>
    </w:pPr>
    <w:rPr>
      <w:noProof/>
      <w:sz w:val="18"/>
    </w:rPr>
  </w:style>
  <w:style w:type="paragraph" w:customStyle="1" w:styleId="Els-collaboration">
    <w:name w:val="Els-collaboration"/>
    <w:basedOn w:val="Els-Author"/>
    <w:pPr>
      <w:jc w:val="right"/>
    </w:pPr>
  </w:style>
  <w:style w:type="paragraph" w:customStyle="1" w:styleId="Els-collaboration-affiliation">
    <w:name w:val="Els-collaboration-affiliation"/>
    <w:basedOn w:val="Els-collaboration"/>
  </w:style>
  <w:style w:type="paragraph" w:customStyle="1" w:styleId="Els-presented-by">
    <w:name w:val="Els-presented-by"/>
    <w:pPr>
      <w:spacing w:after="200"/>
      <w:jc w:val="center"/>
    </w:pPr>
    <w:rPr>
      <w:b/>
      <w:sz w:val="16"/>
    </w:rPr>
  </w:style>
  <w:style w:type="paragraph" w:customStyle="1" w:styleId="Els-dedicated-to">
    <w:name w:val="Els-dedicated-to"/>
    <w:basedOn w:val="Els-presented-by"/>
    <w:rPr>
      <w:b w:val="0"/>
    </w:rPr>
  </w:style>
  <w:style w:type="paragraph" w:customStyle="1" w:styleId="Els-equation">
    <w:name w:val="Els-equation"/>
    <w:next w:val="Normal"/>
    <w:pPr>
      <w:widowControl w:val="0"/>
      <w:tabs>
        <w:tab w:val="right" w:pos="4320"/>
        <w:tab w:val="right" w:pos="9120"/>
      </w:tabs>
      <w:spacing w:before="240" w:after="240"/>
      <w:ind w:left="482"/>
    </w:pPr>
    <w:rPr>
      <w:i/>
      <w:noProof/>
    </w:rPr>
  </w:style>
  <w:style w:type="paragraph" w:customStyle="1" w:styleId="Els-footnote">
    <w:name w:val="Els-footnote"/>
    <w:pPr>
      <w:keepLines/>
      <w:widowControl w:val="0"/>
      <w:spacing w:line="200" w:lineRule="exact"/>
      <w:ind w:firstLine="240"/>
      <w:jc w:val="both"/>
    </w:pPr>
    <w:rPr>
      <w:sz w:val="16"/>
    </w:rPr>
  </w:style>
  <w:style w:type="paragraph" w:customStyle="1" w:styleId="Els-history">
    <w:name w:val="Els-history"/>
    <w:next w:val="Normal"/>
    <w:pPr>
      <w:spacing w:before="120" w:after="400" w:line="200" w:lineRule="exact"/>
      <w:jc w:val="center"/>
    </w:pPr>
    <w:rPr>
      <w:noProof/>
      <w:sz w:val="16"/>
    </w:rPr>
  </w:style>
  <w:style w:type="paragraph" w:customStyle="1" w:styleId="Els-journal-logo">
    <w:name w:val="Els-journal-logo"/>
    <w:pPr>
      <w:pBdr>
        <w:top w:val="thinThickLargeGap" w:sz="12" w:space="0" w:color="auto"/>
        <w:bottom w:val="thickThinLargeGap" w:sz="12" w:space="0" w:color="auto"/>
      </w:pBdr>
    </w:pPr>
    <w:rPr>
      <w:rFonts w:ascii="Helvetica" w:hAnsi="Helvetica"/>
      <w:b/>
      <w:noProof/>
      <w:sz w:val="24"/>
    </w:rPr>
  </w:style>
  <w:style w:type="paragraph" w:customStyle="1" w:styleId="Els-keywords">
    <w:name w:val="Els-keywords"/>
    <w:next w:val="Normal"/>
    <w:pPr>
      <w:pBdr>
        <w:bottom w:val="single" w:sz="4" w:space="10" w:color="auto"/>
      </w:pBdr>
      <w:spacing w:after="200" w:line="200" w:lineRule="exact"/>
    </w:pPr>
    <w:rPr>
      <w:noProof/>
      <w:sz w:val="16"/>
    </w:rPr>
  </w:style>
  <w:style w:type="paragraph" w:customStyle="1" w:styleId="Els-numlist">
    <w:name w:val="Els-numlist"/>
    <w:basedOn w:val="Els-body-text"/>
    <w:pPr>
      <w:numPr>
        <w:numId w:val="4"/>
      </w:numPr>
      <w:tabs>
        <w:tab w:val="left" w:pos="240"/>
      </w:tabs>
      <w:ind w:left="480"/>
      <w:jc w:val="left"/>
    </w:pPr>
  </w:style>
  <w:style w:type="paragraph" w:customStyle="1" w:styleId="Els-reference">
    <w:name w:val="Els-reference"/>
    <w:pPr>
      <w:tabs>
        <w:tab w:val="left" w:pos="312"/>
      </w:tabs>
      <w:spacing w:line="200" w:lineRule="exact"/>
      <w:ind w:left="312" w:hanging="312"/>
    </w:pPr>
    <w:rPr>
      <w:noProof/>
      <w:sz w:val="16"/>
    </w:rPr>
  </w:style>
  <w:style w:type="paragraph" w:customStyle="1" w:styleId="Els-reference-head">
    <w:name w:val="Els-reference-head"/>
    <w:next w:val="Els-reference"/>
    <w:pPr>
      <w:keepNext/>
      <w:spacing w:before="480" w:after="200" w:line="220" w:lineRule="exact"/>
    </w:pPr>
    <w:rPr>
      <w:b/>
    </w:rPr>
  </w:style>
  <w:style w:type="paragraph" w:customStyle="1" w:styleId="Els-reprint-line">
    <w:name w:val="Els-reprint-line"/>
    <w:basedOn w:val="Normal"/>
    <w:pPr>
      <w:tabs>
        <w:tab w:val="left" w:pos="0"/>
        <w:tab w:val="center" w:pos="5443"/>
      </w:tabs>
      <w:jc w:val="center"/>
    </w:pPr>
    <w:rPr>
      <w:sz w:val="16"/>
    </w:rPr>
  </w:style>
  <w:style w:type="paragraph" w:customStyle="1" w:styleId="Els-table-text">
    <w:name w:val="Els-table-text"/>
    <w:pPr>
      <w:spacing w:after="80" w:line="200" w:lineRule="exact"/>
    </w:pPr>
    <w:rPr>
      <w:sz w:val="16"/>
    </w:rPr>
  </w:style>
  <w:style w:type="paragraph" w:customStyle="1" w:styleId="Els-Title">
    <w:name w:val="Els-Title"/>
    <w:next w:val="Els-Author"/>
    <w:autoRedefine/>
    <w:rsid w:val="00876240"/>
    <w:pPr>
      <w:suppressAutoHyphens/>
      <w:spacing w:after="240" w:line="276" w:lineRule="auto"/>
      <w:jc w:val="center"/>
    </w:pPr>
    <w:rPr>
      <w:b/>
      <w:bCs/>
      <w:sz w:val="36"/>
    </w:rPr>
  </w:style>
  <w:style w:type="character" w:styleId="EndnoteReference">
    <w:name w:val="endnote reference"/>
    <w:basedOn w:val="DefaultParagraphFont"/>
    <w:semiHidden/>
    <w:rPr>
      <w:vertAlign w:val="superscript"/>
    </w:rPr>
  </w:style>
  <w:style w:type="paragraph" w:styleId="Header">
    <w:name w:val="header"/>
    <w:semiHidden/>
    <w:pPr>
      <w:tabs>
        <w:tab w:val="center" w:pos="4706"/>
        <w:tab w:val="right" w:pos="9356"/>
      </w:tabs>
      <w:spacing w:before="100" w:beforeAutospacing="1" w:after="240" w:line="200" w:lineRule="atLeast"/>
    </w:pPr>
    <w:rPr>
      <w:i/>
      <w:noProof/>
      <w:sz w:val="16"/>
    </w:rPr>
  </w:style>
  <w:style w:type="paragraph" w:styleId="Footer">
    <w:name w:val="footer"/>
    <w:basedOn w:val="Header"/>
    <w:link w:val="FooterChar"/>
    <w:uiPriority w:val="99"/>
    <w:pPr>
      <w:tabs>
        <w:tab w:val="right" w:pos="10080"/>
      </w:tabs>
    </w:pPr>
    <w:rPr>
      <w:i w:val="0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Normal"/>
    <w:semiHidden/>
    <w:rPr>
      <w:rFonts w:ascii="Univers" w:hAnsi="Univers"/>
    </w:rPr>
  </w:style>
  <w:style w:type="character" w:styleId="Hyperlink">
    <w:name w:val="Hyperlink"/>
    <w:basedOn w:val="DefaultParagraphFont"/>
    <w:uiPriority w:val="99"/>
    <w:semiHidden/>
    <w:rPr>
      <w:color w:val="auto"/>
      <w:sz w:val="16"/>
      <w:u w:val="none"/>
    </w:rPr>
  </w:style>
  <w:style w:type="character" w:customStyle="1" w:styleId="MTEquationSection">
    <w:name w:val="MTEquationSection"/>
    <w:basedOn w:val="DefaultParagraphFont"/>
    <w:rPr>
      <w:vanish/>
      <w:color w:val="FF0000"/>
    </w:rPr>
  </w:style>
  <w:style w:type="character" w:styleId="PageNumber">
    <w:name w:val="page number"/>
    <w:basedOn w:val="DefaultParagraphFont"/>
    <w:semiHidden/>
    <w:rPr>
      <w:sz w:val="16"/>
    </w:rPr>
  </w:style>
  <w:style w:type="paragraph" w:styleId="PlainText">
    <w:name w:val="Plain Text"/>
    <w:basedOn w:val="Normal"/>
    <w:semiHidden/>
    <w:rPr>
      <w:rFonts w:ascii="Courier New" w:hAnsi="Courier New" w:cs="Courier New"/>
    </w:rPr>
  </w:style>
  <w:style w:type="paragraph" w:customStyle="1" w:styleId="Els-5thorder-head">
    <w:name w:val="Els-5thorder-head"/>
    <w:next w:val="Els-body-text"/>
    <w:pPr>
      <w:keepNext/>
      <w:suppressAutoHyphens/>
      <w:spacing w:line="240" w:lineRule="exact"/>
    </w:pPr>
    <w:rPr>
      <w:i/>
    </w:rPr>
  </w:style>
  <w:style w:type="paragraph" w:customStyle="1" w:styleId="Els-Abstract-Copyright">
    <w:name w:val="Els-Abstract-Copyright"/>
    <w:basedOn w:val="Els-Abstract-text"/>
    <w:pPr>
      <w:spacing w:after="220"/>
    </w:pPr>
  </w:style>
  <w:style w:type="paragraph" w:customStyle="1" w:styleId="DocHead">
    <w:name w:val="DocHead"/>
    <w:pPr>
      <w:spacing w:before="240" w:after="240"/>
      <w:jc w:val="center"/>
    </w:pPr>
    <w:rPr>
      <w:sz w:val="24"/>
    </w:rPr>
  </w:style>
  <w:style w:type="character" w:styleId="FollowedHyperlink">
    <w:name w:val="FollowedHyperlink"/>
    <w:basedOn w:val="DefaultParagraphFont"/>
    <w:semiHidden/>
    <w:rPr>
      <w:color w:val="800080"/>
      <w:u w:val="single"/>
    </w:rPr>
  </w:style>
  <w:style w:type="character" w:customStyle="1" w:styleId="Els-1storder-headChar">
    <w:name w:val="Els-1storder-head Char"/>
    <w:basedOn w:val="DefaultParagraphFont"/>
    <w:rPr>
      <w:b/>
      <w:lang w:val="en-US" w:eastAsia="en-US" w:bidi="ar-SA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  <w:lang w:eastAsia="en-US"/>
    </w:rPr>
  </w:style>
  <w:style w:type="paragraph" w:styleId="CommentText">
    <w:name w:val="annotation text"/>
    <w:basedOn w:val="Normal"/>
    <w:uiPriority w:val="99"/>
    <w:unhideWhenUsed/>
  </w:style>
  <w:style w:type="character" w:customStyle="1" w:styleId="CommentTextChar">
    <w:name w:val="Comment Text Char"/>
    <w:basedOn w:val="DefaultParagraphFont"/>
    <w:uiPriority w:val="99"/>
    <w:semiHidden/>
    <w:rPr>
      <w:lang w:val="en-GB"/>
    </w:rPr>
  </w:style>
  <w:style w:type="paragraph" w:styleId="CommentSubject">
    <w:name w:val="annotation subject"/>
    <w:basedOn w:val="CommentText"/>
    <w:next w:val="CommentText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semiHidden/>
    <w:rPr>
      <w:b/>
      <w:bCs/>
      <w:lang w:val="en-GB"/>
    </w:rPr>
  </w:style>
  <w:style w:type="paragraph" w:styleId="BodyTextIndent">
    <w:name w:val="Body Text Indent"/>
    <w:basedOn w:val="Normal"/>
    <w:semiHidden/>
    <w:pPr>
      <w:suppressAutoHyphens/>
      <w:ind w:firstLine="360"/>
    </w:pPr>
    <w:rPr>
      <w:rFonts w:eastAsia="Times New Roman"/>
      <w:kern w:val="14"/>
    </w:rPr>
  </w:style>
  <w:style w:type="paragraph" w:customStyle="1" w:styleId="ColorfulList-Accent11">
    <w:name w:val="Colorful List - Accent 11"/>
    <w:basedOn w:val="Normal"/>
    <w:qFormat/>
    <w:pPr>
      <w:ind w:left="720"/>
    </w:pPr>
    <w:rPr>
      <w:rFonts w:ascii="Arial" w:eastAsia="Batang" w:hAnsi="Arial"/>
      <w:sz w:val="22"/>
      <w:szCs w:val="24"/>
      <w:lang w:eastAsia="ko-KR"/>
    </w:rPr>
  </w:style>
  <w:style w:type="paragraph" w:customStyle="1" w:styleId="EndNoteBibliographyTitle">
    <w:name w:val="EndNote Bibliography Title"/>
    <w:basedOn w:val="Normal"/>
    <w:link w:val="EndNoteBibliographyTitleChar"/>
    <w:rsid w:val="006B4BF6"/>
    <w:pPr>
      <w:jc w:val="center"/>
    </w:pPr>
    <w:rPr>
      <w:noProof/>
      <w:sz w:val="20"/>
    </w:rPr>
  </w:style>
  <w:style w:type="character" w:customStyle="1" w:styleId="Els-body-textChar">
    <w:name w:val="Els-body-text Char"/>
    <w:basedOn w:val="DefaultParagraphFont"/>
    <w:link w:val="Els-body-text"/>
    <w:rsid w:val="006B4BF6"/>
  </w:style>
  <w:style w:type="character" w:customStyle="1" w:styleId="EndNoteBibliographyTitleChar">
    <w:name w:val="EndNote Bibliography Title Char"/>
    <w:basedOn w:val="Els-body-textChar"/>
    <w:link w:val="EndNoteBibliographyTitle"/>
    <w:rsid w:val="006B4BF6"/>
    <w:rPr>
      <w:noProof/>
      <w:color w:val="0D0D0D"/>
      <w:szCs w:val="22"/>
    </w:rPr>
  </w:style>
  <w:style w:type="paragraph" w:customStyle="1" w:styleId="EndNoteBibliography">
    <w:name w:val="EndNote Bibliography"/>
    <w:basedOn w:val="Normal"/>
    <w:link w:val="EndNoteBibliographyChar"/>
    <w:rsid w:val="006B4BF6"/>
    <w:pPr>
      <w:spacing w:line="240" w:lineRule="auto"/>
    </w:pPr>
    <w:rPr>
      <w:noProof/>
      <w:sz w:val="20"/>
    </w:rPr>
  </w:style>
  <w:style w:type="character" w:customStyle="1" w:styleId="EndNoteBibliographyChar">
    <w:name w:val="EndNote Bibliography Char"/>
    <w:basedOn w:val="Els-body-textChar"/>
    <w:link w:val="EndNoteBibliography"/>
    <w:rsid w:val="006B4BF6"/>
    <w:rPr>
      <w:noProof/>
      <w:color w:val="0D0D0D"/>
      <w:szCs w:val="22"/>
    </w:rPr>
  </w:style>
  <w:style w:type="character" w:customStyle="1" w:styleId="CaptionChar">
    <w:name w:val="Caption Char"/>
    <w:link w:val="Caption"/>
    <w:uiPriority w:val="35"/>
    <w:rsid w:val="005476A9"/>
    <w:rPr>
      <w:sz w:val="16"/>
      <w:lang w:val="en-GB"/>
    </w:rPr>
  </w:style>
  <w:style w:type="table" w:styleId="TableGrid">
    <w:name w:val="Table Grid"/>
    <w:basedOn w:val="TableNormal"/>
    <w:uiPriority w:val="39"/>
    <w:rsid w:val="008E3D1E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A3327"/>
    <w:rPr>
      <w:color w:val="808080"/>
    </w:rPr>
  </w:style>
  <w:style w:type="paragraph" w:styleId="ListParagraph">
    <w:name w:val="List Paragraph"/>
    <w:basedOn w:val="Normal"/>
    <w:uiPriority w:val="34"/>
    <w:qFormat/>
    <w:rsid w:val="0003772C"/>
    <w:pPr>
      <w:ind w:left="720"/>
      <w:contextualSpacing/>
    </w:pPr>
  </w:style>
  <w:style w:type="paragraph" w:styleId="Revision">
    <w:name w:val="Revision"/>
    <w:hidden/>
    <w:uiPriority w:val="99"/>
    <w:semiHidden/>
    <w:rsid w:val="006540AF"/>
    <w:rPr>
      <w:lang w:val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B05E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05086"/>
    <w:pPr>
      <w:widowControl w:val="0"/>
    </w:pPr>
    <w:rPr>
      <w:lang w:val="en-GB"/>
    </w:rPr>
  </w:style>
  <w:style w:type="paragraph" w:styleId="NormalWeb">
    <w:name w:val="Normal (Web)"/>
    <w:basedOn w:val="Normal"/>
    <w:uiPriority w:val="99"/>
    <w:unhideWhenUsed/>
    <w:rsid w:val="00CC38C8"/>
    <w:pPr>
      <w:spacing w:before="100" w:beforeAutospacing="1" w:after="100" w:afterAutospacing="1"/>
    </w:pPr>
    <w:rPr>
      <w:rFonts w:eastAsia="Times New Roman"/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407D0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E5F72"/>
    <w:rPr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1708B"/>
    <w:rPr>
      <w:i/>
      <w:sz w:val="24"/>
      <w:szCs w:val="24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6121CC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rsid w:val="001C7358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DE2F2D"/>
    <w:rPr>
      <w:color w:val="605E5C"/>
      <w:shd w:val="clear" w:color="auto" w:fill="E1DFDD"/>
    </w:rPr>
  </w:style>
  <w:style w:type="table" w:customStyle="1" w:styleId="TableGrid2">
    <w:name w:val="Table Grid2"/>
    <w:basedOn w:val="TableNormal"/>
    <w:next w:val="TableGrid"/>
    <w:uiPriority w:val="39"/>
    <w:rsid w:val="00700036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681929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27196"/>
    <w:rPr>
      <w:b/>
      <w:bCs/>
    </w:rPr>
  </w:style>
  <w:style w:type="paragraph" w:customStyle="1" w:styleId="FirstParagraph">
    <w:name w:val="First Paragraph"/>
    <w:basedOn w:val="Normal"/>
    <w:link w:val="FirstParagraphChar"/>
    <w:rsid w:val="0005418B"/>
    <w:pPr>
      <w:autoSpaceDE/>
      <w:autoSpaceDN/>
      <w:adjustRightInd/>
      <w:spacing w:line="240" w:lineRule="atLeast"/>
    </w:pPr>
    <w:rPr>
      <w:rFonts w:ascii="Times" w:eastAsia="Times New Roman" w:hAnsi="Times"/>
      <w:sz w:val="20"/>
      <w:szCs w:val="20"/>
    </w:rPr>
  </w:style>
  <w:style w:type="character" w:customStyle="1" w:styleId="FirstParagraphChar">
    <w:name w:val="First Paragraph Char"/>
    <w:basedOn w:val="DefaultParagraphFont"/>
    <w:link w:val="FirstParagraph"/>
    <w:rsid w:val="0005418B"/>
    <w:rPr>
      <w:rFonts w:ascii="Times" w:eastAsia="Times New Roman" w:hAnsi="Times"/>
    </w:rPr>
  </w:style>
  <w:style w:type="paragraph" w:customStyle="1" w:styleId="SubHeading">
    <w:name w:val="Sub Heading"/>
    <w:basedOn w:val="Normal"/>
    <w:rsid w:val="0005418B"/>
    <w:pPr>
      <w:keepNext/>
      <w:autoSpaceDE/>
      <w:autoSpaceDN/>
      <w:adjustRightInd/>
      <w:spacing w:before="240" w:after="120" w:line="240" w:lineRule="atLeast"/>
    </w:pPr>
    <w:rPr>
      <w:rFonts w:ascii="Times" w:eastAsia="Times New Roman" w:hAnsi="Times"/>
      <w:i/>
      <w:sz w:val="20"/>
      <w:szCs w:val="20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677F3C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C73C6B"/>
    <w:rPr>
      <w:noProof/>
      <w:sz w:val="16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6B3569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393073"/>
    <w:rPr>
      <w:color w:val="605E5C"/>
      <w:shd w:val="clear" w:color="auto" w:fill="E1DFDD"/>
    </w:rPr>
  </w:style>
  <w:style w:type="character" w:customStyle="1" w:styleId="katex-mathml">
    <w:name w:val="katex-mathml"/>
    <w:basedOn w:val="DefaultParagraphFont"/>
    <w:rsid w:val="001F472C"/>
  </w:style>
  <w:style w:type="character" w:customStyle="1" w:styleId="mord">
    <w:name w:val="mord"/>
    <w:basedOn w:val="DefaultParagraphFont"/>
    <w:rsid w:val="001F472C"/>
  </w:style>
  <w:style w:type="character" w:customStyle="1" w:styleId="vlist-s">
    <w:name w:val="vlist-s"/>
    <w:basedOn w:val="DefaultParagraphFont"/>
    <w:rsid w:val="001F472C"/>
  </w:style>
  <w:style w:type="character" w:customStyle="1" w:styleId="mopen">
    <w:name w:val="mopen"/>
    <w:basedOn w:val="DefaultParagraphFont"/>
    <w:rsid w:val="001F472C"/>
  </w:style>
  <w:style w:type="character" w:customStyle="1" w:styleId="mclose">
    <w:name w:val="mclose"/>
    <w:basedOn w:val="DefaultParagraphFont"/>
    <w:rsid w:val="001F472C"/>
  </w:style>
  <w:style w:type="character" w:customStyle="1" w:styleId="mbin">
    <w:name w:val="mbin"/>
    <w:basedOn w:val="DefaultParagraphFont"/>
    <w:rsid w:val="001F472C"/>
  </w:style>
  <w:style w:type="character" w:customStyle="1" w:styleId="mop">
    <w:name w:val="mop"/>
    <w:basedOn w:val="DefaultParagraphFont"/>
    <w:rsid w:val="001F472C"/>
  </w:style>
  <w:style w:type="character" w:customStyle="1" w:styleId="mrel">
    <w:name w:val="mrel"/>
    <w:basedOn w:val="DefaultParagraphFont"/>
    <w:rsid w:val="001F472C"/>
  </w:style>
  <w:style w:type="character" w:customStyle="1" w:styleId="delimsizing">
    <w:name w:val="delimsizing"/>
    <w:basedOn w:val="DefaultParagraphFont"/>
    <w:rsid w:val="001F472C"/>
  </w:style>
  <w:style w:type="character" w:styleId="HTMLCode">
    <w:name w:val="HTML Code"/>
    <w:basedOn w:val="DefaultParagraphFont"/>
    <w:uiPriority w:val="99"/>
    <w:semiHidden/>
    <w:unhideWhenUsed/>
    <w:rsid w:val="00660FA7"/>
    <w:rPr>
      <w:rFonts w:ascii="Courier New" w:eastAsia="Times New Roman" w:hAnsi="Courier New" w:cs="Courier New"/>
      <w:sz w:val="20"/>
      <w:szCs w:val="20"/>
    </w:rPr>
  </w:style>
  <w:style w:type="table" w:styleId="PlainTable2">
    <w:name w:val="Plain Table 2"/>
    <w:basedOn w:val="TableNormal"/>
    <w:uiPriority w:val="99"/>
    <w:rsid w:val="00E23EC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4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7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4642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981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0343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149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9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1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810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128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352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667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85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80679">
          <w:marLeft w:val="27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4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8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aog\My%20Documents\--%20procedia\PROENG\Templates\new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8E8E437-A62D-461A-8DB3-AD8BE13D5EDB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114BD5-B037-44BE-9091-BDE8F3A4F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newtemplate</Template>
  <TotalTime>1691</TotalTime>
  <Pages>2</Pages>
  <Words>215</Words>
  <Characters>1326</Characters>
  <Application>Microsoft Office Word</Application>
  <DocSecurity>0</DocSecurity>
  <Lines>27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Article</vt:lpstr>
    </vt:vector>
  </TitlesOfParts>
  <Company>Hewlett-Packard Company</Company>
  <LinksUpToDate>false</LinksUpToDate>
  <CharactersWithSpaces>1528</CharactersWithSpaces>
  <SharedDoc>false</SharedDoc>
  <HLinks>
    <vt:vector size="12" baseType="variant">
      <vt:variant>
        <vt:i4>6291561</vt:i4>
      </vt:variant>
      <vt:variant>
        <vt:i4>14</vt:i4>
      </vt:variant>
      <vt:variant>
        <vt:i4>0</vt:i4>
      </vt:variant>
      <vt:variant>
        <vt:i4>5</vt:i4>
      </vt:variant>
      <vt:variant>
        <vt:lpwstr>http://www.elsevier.com/wps/find/authorsview.authors/authorartworkinstructions</vt:lpwstr>
      </vt:variant>
      <vt:variant>
        <vt:lpwstr/>
      </vt:variant>
      <vt:variant>
        <vt:i4>4980737</vt:i4>
      </vt:variant>
      <vt:variant>
        <vt:i4>10</vt:i4>
      </vt:variant>
      <vt:variant>
        <vt:i4>0</vt:i4>
      </vt:variant>
      <vt:variant>
        <vt:i4>5</vt:i4>
      </vt:variant>
      <vt:variant>
        <vt:lpwstr>http://www.sciencedirect.com/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Article</dc:title>
  <dc:subject/>
  <dc:creator>Kazi Monzure Khoda</dc:creator>
  <cp:keywords/>
  <dc:description/>
  <cp:lastModifiedBy>Sarker, Md Nahid - SDSMT Student</cp:lastModifiedBy>
  <cp:revision>46</cp:revision>
  <cp:lastPrinted>2023-09-22T15:13:00Z</cp:lastPrinted>
  <dcterms:created xsi:type="dcterms:W3CDTF">2024-06-07T08:47:00Z</dcterms:created>
  <dcterms:modified xsi:type="dcterms:W3CDTF">2025-11-24T05:51:00Z</dcterms:modified>
</cp:coreProperties>
</file>